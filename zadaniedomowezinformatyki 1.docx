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5D7399" w14:textId="77777777" w:rsidR="00CC12A6" w:rsidRDefault="00CC12A6" w:rsidP="00CC12A6">
      <w:pPr>
        <w:jc w:val="both"/>
      </w:pPr>
      <w:r w:rsidRPr="00CC12A6">
        <w:rPr>
          <w:smallCaps/>
          <w:highlight w:val="yellow"/>
        </w:rPr>
        <w:t>Polecenie</w:t>
      </w:r>
      <w:r>
        <w:rPr>
          <w:highlight w:val="yellow"/>
        </w:rPr>
        <w:t>:</w:t>
      </w:r>
      <w:r w:rsidR="00C60529">
        <w:rPr>
          <w:highlight w:val="yellow"/>
        </w:rPr>
        <w:t xml:space="preserve"> </w:t>
      </w:r>
      <w:r w:rsidR="00C60529" w:rsidRPr="00C60529">
        <w:rPr>
          <w:highlight w:val="yellow"/>
        </w:rPr>
        <w:t xml:space="preserve">Wykonaj poniższe ćwiczenia. </w:t>
      </w:r>
      <w:r w:rsidR="00C60529">
        <w:rPr>
          <w:highlight w:val="yellow"/>
        </w:rPr>
        <w:t>Obok każdego z nich zapisz odpowiedź i w miejscu do tego przeznaczonym umieść 1</w:t>
      </w:r>
      <w:r w:rsidR="004F07C3">
        <w:rPr>
          <w:highlight w:val="yellow"/>
        </w:rPr>
        <w:t xml:space="preserve"> </w:t>
      </w:r>
      <w:r w:rsidR="00C60529">
        <w:rPr>
          <w:highlight w:val="yellow"/>
        </w:rPr>
        <w:t xml:space="preserve">zrzut ekranu dokumentujący </w:t>
      </w:r>
      <w:r w:rsidR="00FF092F">
        <w:rPr>
          <w:highlight w:val="yellow"/>
        </w:rPr>
        <w:t>t</w:t>
      </w:r>
      <w:r w:rsidR="00C60529">
        <w:rPr>
          <w:highlight w:val="yellow"/>
        </w:rPr>
        <w:t>woją pracę.</w:t>
      </w:r>
    </w:p>
    <w:p w14:paraId="18288834" w14:textId="77777777" w:rsidR="00F23F63" w:rsidRDefault="00C60529" w:rsidP="00CC12A6">
      <w:pPr>
        <w:pStyle w:val="Nagwek1"/>
        <w:jc w:val="center"/>
      </w:pPr>
      <w:r>
        <w:t>Wyszukiwanie informacji</w:t>
      </w:r>
    </w:p>
    <w:p w14:paraId="65FE01A3" w14:textId="77777777" w:rsidR="00C60529" w:rsidRDefault="00C60529" w:rsidP="00C60529">
      <w:pPr>
        <w:pStyle w:val="OperonZadanie"/>
      </w:pPr>
      <w:r>
        <w:t>1. Odszukaj odpowiedź i zanotuj:</w:t>
      </w:r>
    </w:p>
    <w:p w14:paraId="5C91C6BF" w14:textId="77777777" w:rsidR="00C60529" w:rsidRDefault="00C60529" w:rsidP="00C60529">
      <w:pPr>
        <w:pStyle w:val="OperonZadanie"/>
      </w:pPr>
      <w:r>
        <w:t>a) numer telefonu do ambasady Polski w Japonii,</w:t>
      </w:r>
      <w:r w:rsidRPr="00CA2C27">
        <w:t xml:space="preserve"> </w:t>
      </w:r>
      <w:hyperlink r:id="rId11" w:history="1">
        <w:r w:rsidR="00CA2C27" w:rsidRPr="00CA2C27">
          <w:rPr>
            <w:rStyle w:val="Hipercze"/>
            <w:color w:val="0070C0"/>
            <w:u w:val="none"/>
            <w:shd w:val="clear" w:color="auto" w:fill="FFFFFF"/>
          </w:rPr>
          <w:t>+</w:t>
        </w:r>
        <w:r w:rsidR="00CA2C27" w:rsidRPr="00CA2C27">
          <w:rPr>
            <w:rStyle w:val="Hipercze"/>
            <w:i/>
            <w:iCs/>
            <w:color w:val="0070C0"/>
            <w:u w:val="none"/>
            <w:shd w:val="clear" w:color="auto" w:fill="FFFFFF"/>
          </w:rPr>
          <w:t>81 3 57947020</w:t>
        </w:r>
      </w:hyperlink>
    </w:p>
    <w:p w14:paraId="5F8262E1" w14:textId="77777777" w:rsidR="00C60529" w:rsidRDefault="00C60529" w:rsidP="00C60529">
      <w:pPr>
        <w:pStyle w:val="OperonZadanie"/>
      </w:pPr>
      <w:r>
        <w:t xml:space="preserve">b) wynik meczu piłkarskiego Polska–Peru rozegranego 22 czerwca 1982 r., </w:t>
      </w:r>
      <w:r w:rsidR="00CA2C27">
        <w:rPr>
          <w:i/>
          <w:iCs/>
          <w:color w:val="0000FF"/>
        </w:rPr>
        <w:t>5:1 dla Polski</w:t>
      </w:r>
    </w:p>
    <w:p w14:paraId="2818353F" w14:textId="77777777" w:rsidR="00C60529" w:rsidRDefault="00C60529" w:rsidP="00C60529">
      <w:pPr>
        <w:pStyle w:val="OperonZadanie"/>
      </w:pPr>
      <w:r>
        <w:t xml:space="preserve">c) średni kurs dolara australijskiego (AUD) w złotych polskich w dniu 13 września 2006 </w:t>
      </w:r>
      <w:r w:rsidR="00CA2C27" w:rsidRPr="00CA2C27">
        <w:rPr>
          <w:i/>
          <w:iCs/>
          <w:color w:val="0070C0"/>
          <w:shd w:val="clear" w:color="auto" w:fill="FFFFFF"/>
        </w:rPr>
        <w:t>2,3509PLN</w:t>
      </w:r>
    </w:p>
    <w:p w14:paraId="43BF6DC1" w14:textId="77777777" w:rsidR="00C60529" w:rsidRDefault="00C60529" w:rsidP="00C60529">
      <w:pPr>
        <w:pStyle w:val="OperonZadanie"/>
      </w:pPr>
      <w:r>
        <w:t xml:space="preserve">d) imię i nazwisko </w:t>
      </w:r>
      <w:r w:rsidR="00FF092F">
        <w:t>p</w:t>
      </w:r>
      <w:r>
        <w:t xml:space="preserve">rezydenta Polski na </w:t>
      </w:r>
      <w:r w:rsidR="00FF092F">
        <w:t>u</w:t>
      </w:r>
      <w:r>
        <w:t>chodźstwie, który sprawował tę funkcję w latach 1979</w:t>
      </w:r>
      <w:r w:rsidR="00FF092F">
        <w:t>–</w:t>
      </w:r>
      <w:r>
        <w:t xml:space="preserve">1986, </w:t>
      </w:r>
      <w:r w:rsidR="00CA2C27">
        <w:rPr>
          <w:i/>
          <w:iCs/>
          <w:color w:val="0000FF"/>
        </w:rPr>
        <w:t>Edward Raczyński</w:t>
      </w:r>
    </w:p>
    <w:p w14:paraId="21E263FA" w14:textId="5FD83A23" w:rsidR="00C60529" w:rsidRDefault="00C60529" w:rsidP="00C60529">
      <w:pPr>
        <w:pStyle w:val="OperonZadanie"/>
      </w:pPr>
      <w:r>
        <w:t xml:space="preserve">e) imiona i nazwiska 3 osób (powszechnie znanych, np. polityków, sportowców, artystów, naukowców), którzy urodzili się tego samego dnia (dowolnego roku) co </w:t>
      </w:r>
      <w:r w:rsidR="00FF092F">
        <w:t>t</w:t>
      </w:r>
      <w:r>
        <w:t xml:space="preserve">y, </w:t>
      </w:r>
      <w:r w:rsidR="00BE272C">
        <w:rPr>
          <w:i/>
          <w:iCs/>
          <w:color w:val="0000FF"/>
        </w:rPr>
        <w:t>Dan Brown</w:t>
      </w:r>
      <w:r w:rsidR="00CA2C27">
        <w:rPr>
          <w:i/>
          <w:iCs/>
          <w:color w:val="0000FF"/>
        </w:rPr>
        <w:t xml:space="preserve">, </w:t>
      </w:r>
      <w:r w:rsidR="00BE272C">
        <w:rPr>
          <w:i/>
          <w:iCs/>
          <w:color w:val="0000FF"/>
        </w:rPr>
        <w:t xml:space="preserve">Janusz Korczak i </w:t>
      </w:r>
      <w:r w:rsidR="002A2FB3">
        <w:rPr>
          <w:i/>
          <w:iCs/>
          <w:color w:val="0000FF"/>
        </w:rPr>
        <w:t>Jerzy Grzegorzewski.</w:t>
      </w:r>
    </w:p>
    <w:p w14:paraId="05221FA7" w14:textId="77777777" w:rsidR="00C60529" w:rsidRDefault="001230FB" w:rsidP="00C60529">
      <w:pPr>
        <w:pStyle w:val="OperonZadanie"/>
        <w:rPr>
          <w:i/>
          <w:iCs/>
          <w:color w:val="0000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679C7E" wp14:editId="7DEB54A7">
                <wp:simplePos x="0" y="0"/>
                <wp:positionH relativeFrom="column">
                  <wp:posOffset>161925</wp:posOffset>
                </wp:positionH>
                <wp:positionV relativeFrom="paragraph">
                  <wp:posOffset>607060</wp:posOffset>
                </wp:positionV>
                <wp:extent cx="5184140" cy="2139315"/>
                <wp:effectExtent l="13970" t="5080" r="12065" b="8255"/>
                <wp:wrapTopAndBottom/>
                <wp:docPr id="36" name="Text Box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84140" cy="2139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2488BB" w14:textId="77777777" w:rsidR="00995601" w:rsidRPr="000D3A5F" w:rsidRDefault="007F577B" w:rsidP="003568EB">
                            <w:pPr>
                              <w:jc w:val="center"/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FF"/>
                              </w:rPr>
                              <w:drawing>
                                <wp:inline distT="0" distB="0" distL="0" distR="0" wp14:anchorId="2D285960" wp14:editId="7FF98665">
                                  <wp:extent cx="4991100" cy="1885950"/>
                                  <wp:effectExtent l="0" t="0" r="0" b="0"/>
                                  <wp:docPr id="2" name="Obraz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91100" cy="1885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679C7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2.75pt;margin-top:47.8pt;width:408.2pt;height:168.4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">
                <o:lock v:ext="edit" aspectratio="t"/>
                <v:textbox style="mso-fit-shape-to-text:t">
                  <w:txbxContent>
                    <w:p w14:paraId="002488BB" w14:textId="77777777" w:rsidR="00995601" w:rsidRPr="000D3A5F" w:rsidRDefault="007F577B" w:rsidP="003568EB">
                      <w:pPr>
                        <w:jc w:val="center"/>
                      </w:pPr>
                      <w:r>
                        <w:rPr>
                          <w:i/>
                          <w:iCs/>
                          <w:noProof/>
                          <w:color w:val="0000FF"/>
                        </w:rPr>
                        <w:drawing>
                          <wp:inline distT="0" distB="0" distL="0" distR="0" wp14:anchorId="2D285960" wp14:editId="7FF98665">
                            <wp:extent cx="4991100" cy="1885950"/>
                            <wp:effectExtent l="0" t="0" r="0" b="0"/>
                            <wp:docPr id="2" name="Obraz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91100" cy="18859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60529">
        <w:t xml:space="preserve">f) polską nazwę zwierzęcia znanego jako </w:t>
      </w:r>
      <w:proofErr w:type="spellStart"/>
      <w:r w:rsidR="00C60529" w:rsidRPr="00632FA5">
        <w:rPr>
          <w:rStyle w:val="OperonWartociKodrdowy"/>
        </w:rPr>
        <w:t>Loxodonta</w:t>
      </w:r>
      <w:proofErr w:type="spellEnd"/>
      <w:r w:rsidR="00C60529" w:rsidRPr="00632FA5">
        <w:rPr>
          <w:rStyle w:val="OperonWartociKodrdowy"/>
        </w:rPr>
        <w:t xml:space="preserve"> </w:t>
      </w:r>
      <w:proofErr w:type="spellStart"/>
      <w:r w:rsidR="00C60529" w:rsidRPr="00632FA5">
        <w:rPr>
          <w:rStyle w:val="OperonWartociKodrdowy"/>
        </w:rPr>
        <w:t>africana</w:t>
      </w:r>
      <w:proofErr w:type="spellEnd"/>
      <w:r w:rsidR="00C60529">
        <w:t xml:space="preserve">. </w:t>
      </w:r>
      <w:r w:rsidR="007F577B">
        <w:rPr>
          <w:i/>
          <w:iCs/>
          <w:color w:val="0000FF"/>
        </w:rPr>
        <w:t>Słoń Afrykański</w:t>
      </w:r>
    </w:p>
    <w:p w14:paraId="0924F521" w14:textId="77777777" w:rsidR="00C60529" w:rsidRPr="00FD7570" w:rsidRDefault="00C60529" w:rsidP="00C60529">
      <w:pPr>
        <w:pStyle w:val="OperonZadanie"/>
      </w:pPr>
    </w:p>
    <w:p w14:paraId="69DCB3F3" w14:textId="29BEFFFD" w:rsidR="009636B5" w:rsidRDefault="009636B5">
      <w:pPr>
        <w:rPr>
          <w:rFonts w:ascii="Times New Roman" w:eastAsia="Calibri" w:hAnsi="Times New Roman" w:cs="Times New Roman"/>
          <w:sz w:val="24"/>
          <w:lang w:eastAsia="en-US"/>
        </w:rPr>
      </w:pPr>
    </w:p>
    <w:p w14:paraId="52F05D9F" w14:textId="77777777" w:rsidR="00C60529" w:rsidRDefault="00C60529" w:rsidP="00C60529">
      <w:pPr>
        <w:pStyle w:val="OperonZadanie"/>
      </w:pPr>
      <w:r>
        <w:t xml:space="preserve">2. Udało </w:t>
      </w:r>
      <w:r w:rsidR="00FF092F">
        <w:t>c</w:t>
      </w:r>
      <w:r>
        <w:t xml:space="preserve">i się sprzedać na aukcji książkę, która po zapakowaniu ma wymiary 300 x 250 x 40 mm i waży 1890 g. </w:t>
      </w:r>
    </w:p>
    <w:p w14:paraId="6A448FA0" w14:textId="5DE6606B" w:rsidR="00C60529" w:rsidRDefault="00C60529" w:rsidP="00C60529">
      <w:pPr>
        <w:pStyle w:val="OperonZadanie"/>
      </w:pPr>
      <w:r>
        <w:t xml:space="preserve">a) Czy można taką przesyłkę nadać jako list? </w:t>
      </w:r>
      <w:r w:rsidR="007F577B">
        <w:rPr>
          <w:i/>
          <w:iCs/>
          <w:color w:val="0000FF"/>
        </w:rPr>
        <w:t>Tak</w:t>
      </w:r>
      <w:r>
        <w:rPr>
          <w:i/>
          <w:iCs/>
          <w:color w:val="0000FF"/>
        </w:rPr>
        <w:t xml:space="preserve"> </w:t>
      </w:r>
      <w:r>
        <w:t xml:space="preserve">Jeśli tak, ile będzie kosztowało wysłanie listu zwykłego, priorytetowego? </w:t>
      </w:r>
      <w:r w:rsidR="007F577B">
        <w:rPr>
          <w:i/>
          <w:iCs/>
          <w:color w:val="0000FF"/>
        </w:rPr>
        <w:t>Zwykły</w:t>
      </w:r>
      <w:r w:rsidR="002A2FB3">
        <w:rPr>
          <w:i/>
          <w:iCs/>
          <w:color w:val="0000FF"/>
        </w:rPr>
        <w:t xml:space="preserve"> – </w:t>
      </w:r>
      <w:r w:rsidR="007F577B">
        <w:rPr>
          <w:i/>
          <w:iCs/>
          <w:color w:val="0000FF"/>
        </w:rPr>
        <w:t>12</w:t>
      </w:r>
      <w:r w:rsidR="002A2FB3">
        <w:rPr>
          <w:i/>
          <w:iCs/>
          <w:color w:val="0000FF"/>
        </w:rPr>
        <w:t>,</w:t>
      </w:r>
      <w:r w:rsidR="007F577B">
        <w:rPr>
          <w:i/>
          <w:iCs/>
          <w:color w:val="0000FF"/>
        </w:rPr>
        <w:t>60zł, Priorytetowy</w:t>
      </w:r>
      <w:r w:rsidR="002A2FB3">
        <w:rPr>
          <w:i/>
          <w:iCs/>
          <w:color w:val="0000FF"/>
        </w:rPr>
        <w:t xml:space="preserve"> – </w:t>
      </w:r>
      <w:r w:rsidR="007F577B">
        <w:rPr>
          <w:i/>
          <w:iCs/>
          <w:color w:val="0000FF"/>
        </w:rPr>
        <w:t>10</w:t>
      </w:r>
      <w:r w:rsidR="002A2FB3">
        <w:rPr>
          <w:i/>
          <w:iCs/>
          <w:color w:val="0000FF"/>
        </w:rPr>
        <w:t>,</w:t>
      </w:r>
      <w:r w:rsidR="007F577B">
        <w:rPr>
          <w:i/>
          <w:iCs/>
          <w:color w:val="0000FF"/>
        </w:rPr>
        <w:t>90zł.</w:t>
      </w:r>
    </w:p>
    <w:p w14:paraId="6346D86C" w14:textId="77777777" w:rsidR="00C60529" w:rsidRDefault="00C60529" w:rsidP="00C60529">
      <w:pPr>
        <w:pStyle w:val="OperonZadanie"/>
      </w:pPr>
      <w:r>
        <w:t>b) Ile będzie kosztowało nadanie przesyłki jako paczki zwykłej, bez zadeklarowanej wartości, priorytetowej, bez potwierdzenia odbioru?</w:t>
      </w:r>
      <w:r w:rsidR="007F577B">
        <w:rPr>
          <w:i/>
          <w:iCs/>
          <w:color w:val="0000FF"/>
        </w:rPr>
        <w:t xml:space="preserve"> 15zł</w:t>
      </w:r>
    </w:p>
    <w:p w14:paraId="2FE98545" w14:textId="77777777" w:rsidR="00C60529" w:rsidRDefault="001230FB" w:rsidP="00C60529">
      <w:pPr>
        <w:pStyle w:val="OperonZadanie"/>
        <w:rPr>
          <w:i/>
          <w:iCs/>
          <w:color w:val="0000FF"/>
        </w:rPr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1B846D" wp14:editId="62B429E1">
                <wp:simplePos x="0" y="0"/>
                <wp:positionH relativeFrom="column">
                  <wp:posOffset>302260</wp:posOffset>
                </wp:positionH>
                <wp:positionV relativeFrom="paragraph">
                  <wp:posOffset>708660</wp:posOffset>
                </wp:positionV>
                <wp:extent cx="5184140" cy="2558415"/>
                <wp:effectExtent l="11430" t="13970" r="5080" b="8890"/>
                <wp:wrapTopAndBottom/>
                <wp:docPr id="35" name="Text Box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84140" cy="2558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9DEBD" w14:textId="77777777" w:rsidR="00542708" w:rsidRPr="000D3A5F" w:rsidRDefault="007F577B" w:rsidP="00542708">
                            <w:pPr>
                              <w:jc w:val="center"/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FF"/>
                              </w:rPr>
                              <w:drawing>
                                <wp:inline distT="0" distB="0" distL="0" distR="0" wp14:anchorId="22A5DEAF" wp14:editId="505C9B24">
                                  <wp:extent cx="4991100" cy="2305050"/>
                                  <wp:effectExtent l="0" t="0" r="0" b="0"/>
                                  <wp:docPr id="3" name="Obraz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91100" cy="2305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1B846D" id="Text Box 12" o:spid="_x0000_s1027" type="#_x0000_t202" style="position:absolute;left:0;text-align:left;margin-left:23.8pt;margin-top:55.8pt;width:408.2pt;height:201.45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">
                <o:lock v:ext="edit" aspectratio="t"/>
                <v:textbox style="mso-fit-shape-to-text:t">
                  <w:txbxContent>
                    <w:p w14:paraId="0FB9DEBD" w14:textId="77777777" w:rsidR="00542708" w:rsidRPr="000D3A5F" w:rsidRDefault="007F577B" w:rsidP="00542708">
                      <w:pPr>
                        <w:jc w:val="center"/>
                      </w:pPr>
                      <w:r>
                        <w:rPr>
                          <w:i/>
                          <w:iCs/>
                          <w:noProof/>
                          <w:color w:val="0000FF"/>
                        </w:rPr>
                        <w:drawing>
                          <wp:inline distT="0" distB="0" distL="0" distR="0" wp14:anchorId="22A5DEAF" wp14:editId="505C9B24">
                            <wp:extent cx="4991100" cy="2305050"/>
                            <wp:effectExtent l="0" t="0" r="0" b="0"/>
                            <wp:docPr id="3" name="Obraz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91100" cy="2305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60529">
        <w:t xml:space="preserve">c) Kupujący </w:t>
      </w:r>
      <w:r w:rsidR="00FF092F">
        <w:t xml:space="preserve">wpisał </w:t>
      </w:r>
      <w:r w:rsidR="00C60529">
        <w:t>następujący adres: ul</w:t>
      </w:r>
      <w:r w:rsidR="00C60529" w:rsidRPr="00632FA5">
        <w:rPr>
          <w:rStyle w:val="OperonWartociKodrdowy"/>
        </w:rPr>
        <w:t>. Marszałka Józefa Piłsudskiego 31, Kraków</w:t>
      </w:r>
      <w:r w:rsidR="00C60529">
        <w:t>. Podaj prawidłowy kod pocztowy tego miejsca.</w:t>
      </w:r>
      <w:r w:rsidR="00C60529" w:rsidRPr="00C60529">
        <w:rPr>
          <w:i/>
          <w:iCs/>
          <w:color w:val="0000FF"/>
        </w:rPr>
        <w:t xml:space="preserve"> </w:t>
      </w:r>
      <w:r w:rsidR="007F577B">
        <w:rPr>
          <w:i/>
          <w:iCs/>
          <w:color w:val="0000FF"/>
        </w:rPr>
        <w:t>31-109</w:t>
      </w:r>
    </w:p>
    <w:p w14:paraId="240A15AC" w14:textId="72A7C860" w:rsidR="005575FE" w:rsidRDefault="005575FE">
      <w:pPr>
        <w:rPr>
          <w:rFonts w:ascii="Times New Roman" w:eastAsia="Calibri" w:hAnsi="Times New Roman" w:cs="Times New Roman"/>
          <w:sz w:val="24"/>
          <w:lang w:eastAsia="en-US"/>
        </w:rPr>
      </w:pPr>
    </w:p>
    <w:p w14:paraId="179B0A5C" w14:textId="2119B7AA" w:rsidR="00C60529" w:rsidRDefault="00C60529" w:rsidP="002A2FB3">
      <w:pPr>
        <w:pStyle w:val="OperonZadanie"/>
      </w:pPr>
      <w:r>
        <w:t>3) Zaproponuj audycję telewizyjną (film, informacje, dokument, rozrywkę, inne) nadawaną jutro po godz</w:t>
      </w:r>
      <w:r w:rsidR="00FF092F">
        <w:t>inie</w:t>
      </w:r>
      <w:r>
        <w:t xml:space="preserve"> 20. Podaj kanał TV, </w:t>
      </w:r>
      <w:r w:rsidR="00FF092F">
        <w:t xml:space="preserve">dokładną </w:t>
      </w:r>
      <w:r>
        <w:t xml:space="preserve">godzinę, nazwę programu i jego opis. </w:t>
      </w:r>
    </w:p>
    <w:p w14:paraId="5B065180" w14:textId="5784EA34" w:rsidR="004A286E" w:rsidRDefault="00155015" w:rsidP="002A2FB3">
      <w:pPr>
        <w:pStyle w:val="OperonZadanie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A73D63" wp14:editId="75711CB4">
                <wp:simplePos x="0" y="0"/>
                <wp:positionH relativeFrom="page">
                  <wp:posOffset>4552950</wp:posOffset>
                </wp:positionH>
                <wp:positionV relativeFrom="paragraph">
                  <wp:posOffset>328295</wp:posOffset>
                </wp:positionV>
                <wp:extent cx="1704975" cy="1446530"/>
                <wp:effectExtent l="0" t="0" r="28575" b="20320"/>
                <wp:wrapTopAndBottom/>
                <wp:docPr id="32" name="Text Box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04975" cy="1446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BBCF6" w14:textId="15A1BBD7" w:rsidR="00542708" w:rsidRPr="000D3A5F" w:rsidRDefault="00155015" w:rsidP="0054270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B1B475" wp14:editId="1FD6FFE6">
                                  <wp:extent cx="931545" cy="1317625"/>
                                  <wp:effectExtent l="0" t="0" r="1905" b="0"/>
                                  <wp:docPr id="10" name="Obraz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1545" cy="131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A73D63" id="Text Box 15" o:spid="_x0000_s1028" type="#_x0000_t202" style="position:absolute;left:0;text-align:left;margin-left:358.5pt;margin-top:25.85pt;width:134.25pt;height:113.9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">
                <o:lock v:ext="edit" aspectratio="t"/>
                <v:textbox>
                  <w:txbxContent>
                    <w:p w14:paraId="50BBBCF6" w14:textId="15A1BBD7" w:rsidR="00542708" w:rsidRPr="000D3A5F" w:rsidRDefault="00155015" w:rsidP="0054270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B1B475" wp14:editId="1FD6FFE6">
                            <wp:extent cx="931545" cy="1317625"/>
                            <wp:effectExtent l="0" t="0" r="1905" b="0"/>
                            <wp:docPr id="10" name="Obraz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1545" cy="131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545E3B" wp14:editId="065D5AA5">
                <wp:simplePos x="0" y="0"/>
                <wp:positionH relativeFrom="margin">
                  <wp:posOffset>1700530</wp:posOffset>
                </wp:positionH>
                <wp:positionV relativeFrom="paragraph">
                  <wp:posOffset>299720</wp:posOffset>
                </wp:positionV>
                <wp:extent cx="1760855" cy="1543050"/>
                <wp:effectExtent l="0" t="0" r="10795" b="19050"/>
                <wp:wrapTopAndBottom/>
                <wp:docPr id="33" name="Text Box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60855" cy="154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D8A78" w14:textId="3D9FA14B" w:rsidR="00542708" w:rsidRPr="000D3A5F" w:rsidRDefault="00155015" w:rsidP="0054270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69A9F9" wp14:editId="78DC7C76">
                                  <wp:extent cx="1442720" cy="1442720"/>
                                  <wp:effectExtent l="0" t="0" r="5080" b="5080"/>
                                  <wp:docPr id="39" name="Obraz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720" cy="1442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45E3B" id="Text Box 16" o:spid="_x0000_s1029" type="#_x0000_t202" style="position:absolute;left:0;text-align:left;margin-left:133.9pt;margin-top:23.6pt;width:138.65pt;height:121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">
                <o:lock v:ext="edit" aspectratio="t"/>
                <v:textbox>
                  <w:txbxContent>
                    <w:p w14:paraId="3D8D8A78" w14:textId="3D9FA14B" w:rsidR="00542708" w:rsidRPr="000D3A5F" w:rsidRDefault="00155015" w:rsidP="0054270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69A9F9" wp14:editId="78DC7C76">
                            <wp:extent cx="1442720" cy="1442720"/>
                            <wp:effectExtent l="0" t="0" r="5080" b="5080"/>
                            <wp:docPr id="39" name="Obraz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720" cy="1442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835D62" wp14:editId="0B39F1FA">
                <wp:simplePos x="0" y="0"/>
                <wp:positionH relativeFrom="margin">
                  <wp:align>left</wp:align>
                </wp:positionH>
                <wp:positionV relativeFrom="paragraph">
                  <wp:posOffset>271145</wp:posOffset>
                </wp:positionV>
                <wp:extent cx="1581150" cy="1556385"/>
                <wp:effectExtent l="0" t="0" r="19050" b="24765"/>
                <wp:wrapTopAndBottom/>
                <wp:docPr id="31" name="Text Box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62327" cy="1556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AB29D" w14:textId="7624B51E" w:rsidR="00542708" w:rsidRPr="000D3A5F" w:rsidRDefault="00155015" w:rsidP="0054270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3C5228" wp14:editId="441796C2">
                                  <wp:extent cx="1562100" cy="1352550"/>
                                  <wp:effectExtent l="0" t="0" r="0" b="0"/>
                                  <wp:docPr id="38" name="Obraz 38" descr="Mars - NASA stworzyła mapę prądu elektrycznego planety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Mars - NASA stworzyła mapę prądu elektrycznego planety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2100" cy="1352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35D62" id="Text Box 14" o:spid="_x0000_s1030" type="#_x0000_t202" style="position:absolute;left:0;text-align:left;margin-left:0;margin-top:21.35pt;width:124.5pt;height:122.5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">
                <o:lock v:ext="edit" aspectratio="t"/>
                <v:textbox>
                  <w:txbxContent>
                    <w:p w14:paraId="21EAB29D" w14:textId="7624B51E" w:rsidR="00542708" w:rsidRPr="000D3A5F" w:rsidRDefault="00155015" w:rsidP="0054270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43C5228" wp14:editId="441796C2">
                            <wp:extent cx="1562100" cy="1352550"/>
                            <wp:effectExtent l="0" t="0" r="0" b="0"/>
                            <wp:docPr id="38" name="Obraz 38" descr="Mars - NASA stworzyła mapę prądu elektrycznego planety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Mars - NASA stworzyła mapę prądu elektrycznego planety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62100" cy="13525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60529" w:rsidRPr="00632FA5">
        <w:t>4) Odszukaj zdjęcia Marsa (planety, rzymskiego boga wojny</w:t>
      </w:r>
      <w:r w:rsidR="001117E7">
        <w:t xml:space="preserve"> itp.</w:t>
      </w:r>
      <w:r w:rsidR="00C60529" w:rsidRPr="00632FA5">
        <w:t>).</w:t>
      </w:r>
    </w:p>
    <w:p w14:paraId="1C718F91" w14:textId="77777777" w:rsidR="00C60529" w:rsidRPr="00632FA5" w:rsidRDefault="00C60529" w:rsidP="00C60529">
      <w:pPr>
        <w:pStyle w:val="OperonZadanie"/>
      </w:pPr>
      <w:r w:rsidRPr="00632FA5">
        <w:t>5) Wyraź poniższe wartości w innych jednostkach:</w:t>
      </w:r>
    </w:p>
    <w:p w14:paraId="4B9D6F03" w14:textId="2DDC0801" w:rsidR="00C60529" w:rsidRPr="00632FA5" w:rsidRDefault="00C60529" w:rsidP="00C60529">
      <w:pPr>
        <w:pStyle w:val="OperonZadanie"/>
      </w:pPr>
      <w:r w:rsidRPr="00632FA5">
        <w:t xml:space="preserve">a) 72 </w:t>
      </w:r>
      <w:proofErr w:type="spellStart"/>
      <w:r w:rsidRPr="00632FA5">
        <w:t>mph</w:t>
      </w:r>
      <w:proofErr w:type="spellEnd"/>
      <w:r w:rsidRPr="00632FA5">
        <w:t xml:space="preserve"> w kilometrach na godzinę</w:t>
      </w:r>
      <w:r w:rsidR="002A2FB3">
        <w:t>:</w:t>
      </w:r>
      <w:r w:rsidRPr="00C60529">
        <w:rPr>
          <w:i/>
          <w:iCs/>
          <w:color w:val="0000FF"/>
        </w:rPr>
        <w:t xml:space="preserve"> </w:t>
      </w:r>
      <w:r w:rsidR="004A286E">
        <w:rPr>
          <w:i/>
          <w:iCs/>
          <w:color w:val="0000FF"/>
        </w:rPr>
        <w:t>115</w:t>
      </w:r>
      <w:r w:rsidR="00155015">
        <w:rPr>
          <w:i/>
          <w:iCs/>
          <w:color w:val="0000FF"/>
        </w:rPr>
        <w:t>,</w:t>
      </w:r>
      <w:r w:rsidR="004A286E">
        <w:rPr>
          <w:i/>
          <w:iCs/>
          <w:color w:val="0000FF"/>
        </w:rPr>
        <w:t>872</w:t>
      </w:r>
      <w:r w:rsidR="00155015">
        <w:rPr>
          <w:i/>
          <w:iCs/>
          <w:color w:val="0000FF"/>
        </w:rPr>
        <w:t>68km/h</w:t>
      </w:r>
    </w:p>
    <w:p w14:paraId="71B8AEE9" w14:textId="29E0BDBF" w:rsidR="005575FE" w:rsidRDefault="001230FB" w:rsidP="005575FE">
      <w:pPr>
        <w:pStyle w:val="OperonZadanie"/>
        <w:rPr>
          <w:i/>
          <w:iCs/>
          <w:color w:val="0000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B915922" wp14:editId="3A4928DD">
                <wp:simplePos x="0" y="0"/>
                <wp:positionH relativeFrom="column">
                  <wp:posOffset>-154940</wp:posOffset>
                </wp:positionH>
                <wp:positionV relativeFrom="paragraph">
                  <wp:posOffset>7620</wp:posOffset>
                </wp:positionV>
                <wp:extent cx="4974590" cy="5482590"/>
                <wp:effectExtent l="11430" t="7620" r="5080" b="5715"/>
                <wp:wrapTopAndBottom/>
                <wp:docPr id="30" name="Text Box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974590" cy="5482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DF148" w14:textId="5A452F46" w:rsidR="005575FE" w:rsidRPr="000D3A5F" w:rsidRDefault="00155015" w:rsidP="005575FE">
                            <w:pPr>
                              <w:jc w:val="center"/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FF"/>
                              </w:rPr>
                              <w:drawing>
                                <wp:inline distT="0" distB="0" distL="0" distR="0" wp14:anchorId="6102CAA1" wp14:editId="70CBECB7">
                                  <wp:extent cx="5753100" cy="2247900"/>
                                  <wp:effectExtent l="0" t="0" r="0" b="0"/>
                                  <wp:docPr id="40" name="Obraz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53100" cy="2247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915922" id="Text Box 28" o:spid="_x0000_s1031" type="#_x0000_t202" style="position:absolute;left:0;text-align:left;margin-left:-12.2pt;margin-top:.6pt;width:391.7pt;height:431.7pt;z-index:251675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">
                <o:lock v:ext="edit" aspectratio="t"/>
                <v:textbox style="mso-fit-shape-to-text:t">
                  <w:txbxContent>
                    <w:p w14:paraId="0E7DF148" w14:textId="5A452F46" w:rsidR="005575FE" w:rsidRPr="000D3A5F" w:rsidRDefault="00155015" w:rsidP="005575FE">
                      <w:pPr>
                        <w:jc w:val="center"/>
                      </w:pPr>
                      <w:r>
                        <w:rPr>
                          <w:i/>
                          <w:iCs/>
                          <w:noProof/>
                          <w:color w:val="0000FF"/>
                        </w:rPr>
                        <w:drawing>
                          <wp:inline distT="0" distB="0" distL="0" distR="0" wp14:anchorId="6102CAA1" wp14:editId="70CBECB7">
                            <wp:extent cx="5753100" cy="2247900"/>
                            <wp:effectExtent l="0" t="0" r="0" b="0"/>
                            <wp:docPr id="40" name="Obraz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53100" cy="2247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60529" w:rsidRPr="00632FA5">
        <w:t>b) 21 cali w centymetrach</w:t>
      </w:r>
      <w:r w:rsidR="002A2FB3">
        <w:t xml:space="preserve">: </w:t>
      </w:r>
      <w:r w:rsidR="004A286E">
        <w:rPr>
          <w:i/>
          <w:iCs/>
          <w:color w:val="0000FF"/>
        </w:rPr>
        <w:t>53</w:t>
      </w:r>
      <w:r w:rsidR="00155015">
        <w:rPr>
          <w:i/>
          <w:iCs/>
          <w:color w:val="0000FF"/>
        </w:rPr>
        <w:t>,</w:t>
      </w:r>
      <w:r w:rsidR="004A286E">
        <w:rPr>
          <w:i/>
          <w:iCs/>
          <w:color w:val="0000FF"/>
        </w:rPr>
        <w:t>34</w:t>
      </w:r>
      <w:r w:rsidR="00155015">
        <w:rPr>
          <w:i/>
          <w:iCs/>
          <w:color w:val="0000FF"/>
        </w:rPr>
        <w:t>cm</w:t>
      </w:r>
    </w:p>
    <w:p w14:paraId="551B2544" w14:textId="067CF06E" w:rsidR="005575FE" w:rsidRDefault="00155015" w:rsidP="00155015">
      <w:pPr>
        <w:pStyle w:val="OperonZadanie"/>
      </w:pPr>
      <w:r>
        <w:rPr>
          <w:noProof/>
        </w:rPr>
        <w:drawing>
          <wp:inline distT="0" distB="0" distL="0" distR="0" wp14:anchorId="2F590E1E" wp14:editId="5A213053">
            <wp:extent cx="5810250" cy="2257425"/>
            <wp:effectExtent l="114300" t="114300" r="152400" b="14287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257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718F07" w14:textId="73A034AA" w:rsidR="005575FE" w:rsidRDefault="002A2FB3" w:rsidP="002B6D0A">
      <w:pPr>
        <w:pStyle w:val="OperonZadanie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A2D7B5" wp14:editId="2018D496">
                <wp:simplePos x="0" y="0"/>
                <wp:positionH relativeFrom="margin">
                  <wp:align>center</wp:align>
                </wp:positionH>
                <wp:positionV relativeFrom="paragraph">
                  <wp:posOffset>588645</wp:posOffset>
                </wp:positionV>
                <wp:extent cx="6293485" cy="866140"/>
                <wp:effectExtent l="0" t="0" r="12065" b="10160"/>
                <wp:wrapTopAndBottom/>
                <wp:docPr id="29" name="Text Box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293485" cy="866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84CA2" w14:textId="1F11A9A6" w:rsidR="00542708" w:rsidRPr="000D3A5F" w:rsidRDefault="00155015" w:rsidP="00542708">
                            <w:pPr>
                              <w:jc w:val="center"/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FF"/>
                              </w:rPr>
                              <w:drawing>
                                <wp:inline distT="0" distB="0" distL="0" distR="0" wp14:anchorId="59A95A1E" wp14:editId="716CECEA">
                                  <wp:extent cx="6619875" cy="762000"/>
                                  <wp:effectExtent l="0" t="0" r="9525" b="9525"/>
                                  <wp:docPr id="43" name="Obraz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19875" cy="76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A2D7B5" id="Text Box 19" o:spid="_x0000_s1032" type="#_x0000_t202" style="position:absolute;left:0;text-align:left;margin-left:0;margin-top:46.35pt;width:495.55pt;height:68.2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">
                <o:lock v:ext="edit" aspectratio="t"/>
                <v:textbox>
                  <w:txbxContent>
                    <w:p w14:paraId="18784CA2" w14:textId="1F11A9A6" w:rsidR="00542708" w:rsidRPr="000D3A5F" w:rsidRDefault="00155015" w:rsidP="00542708">
                      <w:pPr>
                        <w:jc w:val="center"/>
                      </w:pPr>
                      <w:r>
                        <w:rPr>
                          <w:i/>
                          <w:iCs/>
                          <w:noProof/>
                          <w:color w:val="0000FF"/>
                        </w:rPr>
                        <w:drawing>
                          <wp:inline distT="0" distB="0" distL="0" distR="0" wp14:anchorId="59A95A1E" wp14:editId="716CECEA">
                            <wp:extent cx="6619875" cy="762000"/>
                            <wp:effectExtent l="0" t="0" r="9525" b="9525"/>
                            <wp:docPr id="43" name="Obraz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19875" cy="76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60529" w:rsidRPr="00632FA5">
        <w:t xml:space="preserve">6) W ilu językach jest tworzona Wikipedia? </w:t>
      </w:r>
      <w:r w:rsidR="004A286E">
        <w:rPr>
          <w:i/>
          <w:iCs/>
          <w:color w:val="0000FF"/>
        </w:rPr>
        <w:t xml:space="preserve">314. </w:t>
      </w:r>
      <w:r w:rsidR="00C60529" w:rsidRPr="00632FA5">
        <w:t>Ile haseł zawiera wersja polska</w:t>
      </w:r>
      <w:r w:rsidR="00C60529">
        <w:t xml:space="preserve"> </w:t>
      </w:r>
      <w:r w:rsidR="002B6D0A">
        <w:rPr>
          <w:i/>
          <w:iCs/>
          <w:color w:val="0000FF"/>
        </w:rPr>
        <w:t>1</w:t>
      </w:r>
      <w:r>
        <w:rPr>
          <w:i/>
          <w:iCs/>
          <w:color w:val="0000FF"/>
        </w:rPr>
        <w:t>,</w:t>
      </w:r>
      <w:r w:rsidR="002B6D0A">
        <w:rPr>
          <w:i/>
          <w:iCs/>
          <w:color w:val="0000FF"/>
        </w:rPr>
        <w:t>438</w:t>
      </w:r>
      <w:r>
        <w:rPr>
          <w:i/>
          <w:iCs/>
          <w:color w:val="0000FF"/>
        </w:rPr>
        <w:t>,</w:t>
      </w:r>
      <w:r w:rsidR="00155015">
        <w:rPr>
          <w:i/>
          <w:iCs/>
          <w:color w:val="0000FF"/>
        </w:rPr>
        <w:t>08</w:t>
      </w:r>
      <w:r>
        <w:rPr>
          <w:i/>
          <w:iCs/>
          <w:color w:val="0000FF"/>
        </w:rPr>
        <w:t>2</w:t>
      </w:r>
      <w:r w:rsidR="00C60529" w:rsidRPr="00632FA5">
        <w:t>, ile niemiecka</w:t>
      </w:r>
      <w:r w:rsidR="002B6D0A">
        <w:t xml:space="preserve"> </w:t>
      </w:r>
      <w:r w:rsidR="002B6D0A">
        <w:rPr>
          <w:i/>
          <w:iCs/>
          <w:color w:val="0000FF"/>
        </w:rPr>
        <w:t>3</w:t>
      </w:r>
      <w:r>
        <w:rPr>
          <w:i/>
          <w:iCs/>
          <w:color w:val="0000FF"/>
        </w:rPr>
        <w:t>,</w:t>
      </w:r>
      <w:r w:rsidR="002B6D0A">
        <w:rPr>
          <w:i/>
          <w:iCs/>
          <w:color w:val="0000FF"/>
        </w:rPr>
        <w:t>139</w:t>
      </w:r>
      <w:r>
        <w:rPr>
          <w:i/>
          <w:iCs/>
          <w:color w:val="0000FF"/>
        </w:rPr>
        <w:t>,</w:t>
      </w:r>
      <w:r w:rsidR="002B6D0A">
        <w:rPr>
          <w:i/>
          <w:iCs/>
          <w:color w:val="0000FF"/>
        </w:rPr>
        <w:t>000</w:t>
      </w:r>
      <w:r w:rsidR="00C60529" w:rsidRPr="00632FA5">
        <w:t xml:space="preserve">, </w:t>
      </w:r>
      <w:r w:rsidR="00FF092F">
        <w:t xml:space="preserve">a </w:t>
      </w:r>
      <w:r w:rsidR="00C60529" w:rsidRPr="00632FA5">
        <w:t>ile angielska</w:t>
      </w:r>
      <w:r w:rsidR="00155015">
        <w:t xml:space="preserve"> </w:t>
      </w:r>
      <w:r w:rsidR="002B6D0A">
        <w:rPr>
          <w:i/>
          <w:iCs/>
          <w:color w:val="0000FF"/>
        </w:rPr>
        <w:t>4</w:t>
      </w:r>
      <w:r>
        <w:rPr>
          <w:i/>
          <w:iCs/>
          <w:color w:val="0000FF"/>
        </w:rPr>
        <w:t>,</w:t>
      </w:r>
      <w:r w:rsidR="002B6D0A">
        <w:rPr>
          <w:i/>
          <w:iCs/>
          <w:color w:val="0000FF"/>
        </w:rPr>
        <w:t>031</w:t>
      </w:r>
      <w:r>
        <w:rPr>
          <w:i/>
          <w:iCs/>
          <w:color w:val="0000FF"/>
        </w:rPr>
        <w:t>,</w:t>
      </w:r>
      <w:r w:rsidR="002B6D0A">
        <w:rPr>
          <w:i/>
          <w:iCs/>
          <w:color w:val="0000FF"/>
        </w:rPr>
        <w:t>478</w:t>
      </w:r>
      <w:r w:rsidR="00C60529" w:rsidRPr="00632FA5">
        <w:t>?</w:t>
      </w:r>
    </w:p>
    <w:p w14:paraId="6411441C" w14:textId="056EC4CF" w:rsidR="002A2FB3" w:rsidRDefault="002A2FB3" w:rsidP="002B6D0A">
      <w:pPr>
        <w:pStyle w:val="OperonZadanie"/>
      </w:pPr>
    </w:p>
    <w:p w14:paraId="0580FC7D" w14:textId="4062FF3B" w:rsidR="002A2FB3" w:rsidRDefault="002A2FB3" w:rsidP="002B6D0A">
      <w:pPr>
        <w:pStyle w:val="OperonZadanie"/>
      </w:pPr>
    </w:p>
    <w:p w14:paraId="30E660A3" w14:textId="11161DC4" w:rsidR="002A2FB3" w:rsidRDefault="002A2FB3" w:rsidP="002B6D0A">
      <w:pPr>
        <w:pStyle w:val="OperonZadanie"/>
      </w:pPr>
    </w:p>
    <w:p w14:paraId="1880A5CC" w14:textId="1A65426D" w:rsidR="002A2FB3" w:rsidRDefault="002A2FB3" w:rsidP="002B6D0A">
      <w:pPr>
        <w:pStyle w:val="OperonZadanie"/>
      </w:pPr>
    </w:p>
    <w:p w14:paraId="39B215BB" w14:textId="7FF8815E" w:rsidR="002A2FB3" w:rsidRDefault="002A2FB3" w:rsidP="002B6D0A">
      <w:pPr>
        <w:pStyle w:val="OperonZadanie"/>
      </w:pPr>
    </w:p>
    <w:p w14:paraId="7B87FC90" w14:textId="2AF1259D" w:rsidR="002A2FB3" w:rsidRDefault="002A2FB3" w:rsidP="002B6D0A">
      <w:pPr>
        <w:pStyle w:val="OperonZadanie"/>
      </w:pPr>
    </w:p>
    <w:p w14:paraId="003CB0E9" w14:textId="77777777" w:rsidR="002A2FB3" w:rsidRDefault="002A2FB3" w:rsidP="002B6D0A">
      <w:pPr>
        <w:pStyle w:val="OperonZadanie"/>
      </w:pPr>
    </w:p>
    <w:p w14:paraId="5888B38B" w14:textId="7E1B011C" w:rsidR="005575FE" w:rsidRDefault="00C60529" w:rsidP="00C60529">
      <w:pPr>
        <w:pStyle w:val="OperonZadanie"/>
        <w:rPr>
          <w:i/>
          <w:iCs/>
          <w:color w:val="0000FF"/>
        </w:rPr>
      </w:pPr>
      <w:r w:rsidRPr="00632FA5">
        <w:lastRenderedPageBreak/>
        <w:t>7) Przetłumacz na angielski:</w:t>
      </w:r>
      <w:r>
        <w:t xml:space="preserve"> </w:t>
      </w:r>
      <w:r w:rsidRPr="006C6E18">
        <w:rPr>
          <w:rStyle w:val="OperonWartociKodrdowy"/>
        </w:rPr>
        <w:t>blacha gruba walcowana na gorąco</w:t>
      </w:r>
      <w:r>
        <w:t xml:space="preserve">. </w:t>
      </w:r>
    </w:p>
    <w:p w14:paraId="0F5CB796" w14:textId="19107270" w:rsidR="00C60529" w:rsidRPr="002B6D0A" w:rsidRDefault="002A2FB3" w:rsidP="005575FE">
      <w:pPr>
        <w:rPr>
          <w:rFonts w:ascii="Times New Roman" w:hAnsi="Times New Roman" w:cs="Times New Roman"/>
          <w:color w:val="548DD4" w:themeColor="text2" w:themeTint="99"/>
          <w:sz w:val="24"/>
          <w:szCs w:val="24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0BA10A" wp14:editId="2702FA52">
                <wp:simplePos x="0" y="0"/>
                <wp:positionH relativeFrom="margin">
                  <wp:align>left</wp:align>
                </wp:positionH>
                <wp:positionV relativeFrom="paragraph">
                  <wp:posOffset>300990</wp:posOffset>
                </wp:positionV>
                <wp:extent cx="5191125" cy="2981325"/>
                <wp:effectExtent l="0" t="0" r="28575" b="28575"/>
                <wp:wrapTopAndBottom/>
                <wp:docPr id="27" name="Text Box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91125" cy="2981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A2E15" w14:textId="77777777" w:rsidR="005575FE" w:rsidRPr="000D3A5F" w:rsidRDefault="00C76247" w:rsidP="005575FE">
                            <w:pPr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0000FF"/>
                              </w:rPr>
                              <w:fldChar w:fldCharType="begin"/>
                            </w:r>
                            <w:r w:rsidR="005575FE">
                              <w:rPr>
                                <w:i/>
                                <w:iCs/>
                                <w:color w:val="0000FF"/>
                              </w:rPr>
                              <w:instrText>MACROBUTTON DoFieldClick  kliknij, a potem wklej zrzut ekranu</w:instrText>
                            </w:r>
                            <w:r>
                              <w:rPr>
                                <w:i/>
                                <w:iCs/>
                                <w:color w:val="0000FF"/>
                              </w:rPr>
                              <w:fldChar w:fldCharType="separate"/>
                            </w:r>
                            <w:r w:rsidR="005575FE" w:rsidRPr="007503BE">
                              <w:rPr>
                                <w:i/>
                                <w:iCs/>
                                <w:color w:val="0000FF"/>
                              </w:rPr>
                              <w:t>Nazwisko</w:t>
                            </w:r>
                            <w:r>
                              <w:rPr>
                                <w:i/>
                                <w:iCs/>
                                <w:color w:val="0000FF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0BA10A" id="Text Box 29" o:spid="_x0000_s1033" type="#_x0000_t202" style="position:absolute;margin-left:0;margin-top:23.7pt;width:408.75pt;height:234.7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">
                <o:lock v:ext="edit" aspectratio="t"/>
                <v:textbox>
                  <w:txbxContent>
                    <w:p w14:paraId="13AA2E15" w14:textId="77777777" w:rsidR="005575FE" w:rsidRPr="000D3A5F" w:rsidRDefault="00C76247" w:rsidP="005575FE">
                      <w:pPr>
                        <w:jc w:val="center"/>
                      </w:pPr>
                      <w:r>
                        <w:rPr>
                          <w:i/>
                          <w:iCs/>
                          <w:color w:val="0000FF"/>
                        </w:rPr>
                        <w:fldChar w:fldCharType="begin"/>
                      </w:r>
                      <w:r w:rsidR="005575FE">
                        <w:rPr>
                          <w:i/>
                          <w:iCs/>
                          <w:color w:val="0000FF"/>
                        </w:rPr>
                        <w:instrText>MACROBUTTON DoFieldClick  kliknij, a potem wklej zrzut ekranu</w:instrText>
                      </w:r>
                      <w:r>
                        <w:rPr>
                          <w:i/>
                          <w:iCs/>
                          <w:color w:val="0000FF"/>
                        </w:rPr>
                        <w:fldChar w:fldCharType="separate"/>
                      </w:r>
                      <w:r w:rsidR="005575FE" w:rsidRPr="007503BE">
                        <w:rPr>
                          <w:i/>
                          <w:iCs/>
                          <w:color w:val="0000FF"/>
                        </w:rPr>
                        <w:t>Nazwisko</w:t>
                      </w:r>
                      <w:r>
                        <w:rPr>
                          <w:i/>
                          <w:iCs/>
                          <w:color w:val="0000FF"/>
                        </w:rPr>
                        <w:fldChar w:fldCharType="end"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1046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8D4AD8" wp14:editId="5B627CC8">
                <wp:simplePos x="0" y="0"/>
                <wp:positionH relativeFrom="margin">
                  <wp:align>left</wp:align>
                </wp:positionH>
                <wp:positionV relativeFrom="paragraph">
                  <wp:posOffset>281305</wp:posOffset>
                </wp:positionV>
                <wp:extent cx="5191125" cy="3209925"/>
                <wp:effectExtent l="0" t="0" r="28575" b="28575"/>
                <wp:wrapTopAndBottom/>
                <wp:docPr id="28" name="Text Box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91125" cy="3209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C2461" w14:textId="77777777" w:rsidR="005575FE" w:rsidRPr="000D3A5F" w:rsidRDefault="002B6D0A" w:rsidP="005575F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19D90F" wp14:editId="36A90BA9">
                                  <wp:extent cx="4998720" cy="2392045"/>
                                  <wp:effectExtent l="0" t="0" r="0" b="0"/>
                                  <wp:docPr id="1" name="Obraz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98720" cy="2392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8D4AD8" id="Text Box 30" o:spid="_x0000_s1034" type="#_x0000_t202" style="position:absolute;margin-left:0;margin-top:22.15pt;width:408.75pt;height:252.7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">
                <o:lock v:ext="edit" aspectratio="t"/>
                <v:textbox>
                  <w:txbxContent>
                    <w:p w14:paraId="2F5C2461" w14:textId="77777777" w:rsidR="005575FE" w:rsidRPr="000D3A5F" w:rsidRDefault="002B6D0A" w:rsidP="005575F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19D90F" wp14:editId="36A90BA9">
                            <wp:extent cx="4998720" cy="2392045"/>
                            <wp:effectExtent l="0" t="0" r="0" b="0"/>
                            <wp:docPr id="1" name="Obraz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98720" cy="2392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2B6D0A" w:rsidRPr="002B6D0A">
        <w:rPr>
          <w:rFonts w:ascii="Times New Roman" w:hAnsi="Times New Roman" w:cs="Times New Roman"/>
          <w:color w:val="548DD4" w:themeColor="text2" w:themeTint="99"/>
          <w:sz w:val="24"/>
          <w:szCs w:val="24"/>
          <w:lang w:eastAsia="en-US"/>
        </w:rPr>
        <w:t>Sheet</w:t>
      </w:r>
      <w:proofErr w:type="spellEnd"/>
      <w:r w:rsidR="002B6D0A" w:rsidRPr="002B6D0A">
        <w:rPr>
          <w:rFonts w:ascii="Times New Roman" w:hAnsi="Times New Roman" w:cs="Times New Roman"/>
          <w:color w:val="548DD4" w:themeColor="text2" w:themeTint="99"/>
          <w:sz w:val="24"/>
          <w:szCs w:val="24"/>
          <w:lang w:eastAsia="en-US"/>
        </w:rPr>
        <w:t xml:space="preserve"> hot-</w:t>
      </w:r>
      <w:proofErr w:type="spellStart"/>
      <w:r w:rsidR="002B6D0A" w:rsidRPr="002B6D0A">
        <w:rPr>
          <w:rFonts w:ascii="Times New Roman" w:hAnsi="Times New Roman" w:cs="Times New Roman"/>
          <w:color w:val="548DD4" w:themeColor="text2" w:themeTint="99"/>
          <w:sz w:val="24"/>
          <w:szCs w:val="24"/>
          <w:lang w:eastAsia="en-US"/>
        </w:rPr>
        <w:t>rolled</w:t>
      </w:r>
      <w:proofErr w:type="spellEnd"/>
      <w:r>
        <w:rPr>
          <w:rFonts w:ascii="Times New Roman" w:hAnsi="Times New Roman" w:cs="Times New Roman"/>
          <w:color w:val="548DD4" w:themeColor="text2" w:themeTint="99"/>
          <w:sz w:val="24"/>
          <w:szCs w:val="24"/>
          <w:lang w:eastAsia="en-US"/>
        </w:rPr>
        <w:t>.</w:t>
      </w:r>
    </w:p>
    <w:p w14:paraId="199B829B" w14:textId="77777777" w:rsidR="0041046C" w:rsidRDefault="00C60529" w:rsidP="005575FE">
      <w:pPr>
        <w:pStyle w:val="OperonZadanie"/>
        <w:rPr>
          <w:i/>
          <w:iCs/>
          <w:color w:val="0000FF"/>
        </w:rPr>
      </w:pPr>
      <w:r w:rsidRPr="00632FA5">
        <w:t>8) Na podstawie bazy REGON podaj nazwę firmy o numerze NIP:</w:t>
      </w:r>
      <w:r>
        <w:t xml:space="preserve"> </w:t>
      </w:r>
      <w:r w:rsidRPr="006C6E18">
        <w:rPr>
          <w:rStyle w:val="OperonWartociKodrdowy"/>
        </w:rPr>
        <w:t>958-147-55-99</w:t>
      </w:r>
      <w:r w:rsidRPr="006C6E18">
        <w:t>.</w:t>
      </w:r>
      <w:r>
        <w:t xml:space="preserve"> </w:t>
      </w:r>
    </w:p>
    <w:p w14:paraId="72FBB208" w14:textId="40AA19E1" w:rsidR="00C60529" w:rsidRPr="005575FE" w:rsidRDefault="0041046C" w:rsidP="005575FE">
      <w:pPr>
        <w:pStyle w:val="OperonZadanie"/>
      </w:pPr>
      <w:r>
        <w:rPr>
          <w:i/>
          <w:iCs/>
          <w:color w:val="0000FF"/>
        </w:rPr>
        <w:t xml:space="preserve">WYDAWNICTWO PEDAGOGICZNE </w:t>
      </w:r>
      <w:r w:rsidR="002B6D0A">
        <w:rPr>
          <w:i/>
          <w:iCs/>
          <w:color w:val="0000FF"/>
        </w:rPr>
        <w:t xml:space="preserve"> OPERON</w:t>
      </w:r>
    </w:p>
    <w:p w14:paraId="3CE9D41E" w14:textId="58AF90FF" w:rsidR="005575FE" w:rsidRDefault="005575FE">
      <w:pPr>
        <w:rPr>
          <w:rFonts w:ascii="Times New Roman" w:eastAsia="Calibri" w:hAnsi="Times New Roman" w:cs="Times New Roman"/>
          <w:sz w:val="24"/>
          <w:lang w:eastAsia="en-US"/>
        </w:rPr>
      </w:pPr>
    </w:p>
    <w:p w14:paraId="249610DA" w14:textId="77777777" w:rsidR="005575FE" w:rsidRPr="0041046C" w:rsidRDefault="001230FB" w:rsidP="0041046C">
      <w:pPr>
        <w:pStyle w:val="OperonZadanie"/>
        <w:rPr>
          <w:i/>
          <w:iCs/>
          <w:color w:val="0000FF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27CA84" wp14:editId="599106DD">
                <wp:simplePos x="0" y="0"/>
                <wp:positionH relativeFrom="column">
                  <wp:posOffset>236855</wp:posOffset>
                </wp:positionH>
                <wp:positionV relativeFrom="paragraph">
                  <wp:posOffset>621665</wp:posOffset>
                </wp:positionV>
                <wp:extent cx="5193665" cy="1453515"/>
                <wp:effectExtent l="12700" t="6985" r="13335" b="6350"/>
                <wp:wrapTopAndBottom/>
                <wp:docPr id="26" name="Text Box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93665" cy="1453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A23934" w14:textId="77777777" w:rsidR="00542708" w:rsidRPr="000D3A5F" w:rsidRDefault="002B6D0A" w:rsidP="00542708">
                            <w:pPr>
                              <w:jc w:val="center"/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FF"/>
                              </w:rPr>
                              <w:drawing>
                                <wp:inline distT="0" distB="0" distL="0" distR="0" wp14:anchorId="0E312BF0" wp14:editId="0F6F4BFD">
                                  <wp:extent cx="5000625" cy="1200150"/>
                                  <wp:effectExtent l="0" t="0" r="0" b="0"/>
                                  <wp:docPr id="46" name="Obraz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00625" cy="120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27CA84" id="Text Box 20" o:spid="_x0000_s1035" type="#_x0000_t202" style="position:absolute;left:0;text-align:left;margin-left:18.65pt;margin-top:48.95pt;width:408.95pt;height:114.45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">
                <o:lock v:ext="edit" aspectratio="t"/>
                <v:textbox style="mso-fit-shape-to-text:t">
                  <w:txbxContent>
                    <w:p w14:paraId="32A23934" w14:textId="77777777" w:rsidR="00542708" w:rsidRPr="000D3A5F" w:rsidRDefault="002B6D0A" w:rsidP="00542708">
                      <w:pPr>
                        <w:jc w:val="center"/>
                      </w:pPr>
                      <w:r>
                        <w:rPr>
                          <w:i/>
                          <w:iCs/>
                          <w:noProof/>
                          <w:color w:val="0000FF"/>
                        </w:rPr>
                        <w:drawing>
                          <wp:inline distT="0" distB="0" distL="0" distR="0" wp14:anchorId="0E312BF0" wp14:editId="0F6F4BFD">
                            <wp:extent cx="5000625" cy="1200150"/>
                            <wp:effectExtent l="0" t="0" r="0" b="0"/>
                            <wp:docPr id="46" name="Obraz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00625" cy="120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60529">
        <w:t xml:space="preserve">9) Zdobądź numer REGON swojej szkoły. Czy </w:t>
      </w:r>
      <w:r w:rsidR="00FF092F">
        <w:t xml:space="preserve">twoja </w:t>
      </w:r>
      <w:r w:rsidR="00C60529">
        <w:t xml:space="preserve">szkoła znajduje się w bazie udostępnianej przez GUS? </w:t>
      </w:r>
      <w:r w:rsidR="002B6D0A" w:rsidRPr="0041046C">
        <w:rPr>
          <w:i/>
          <w:iCs/>
          <w:color w:val="00B0F0"/>
          <w:shd w:val="clear" w:color="auto" w:fill="FFFFFF"/>
        </w:rPr>
        <w:t>9482267343</w:t>
      </w:r>
    </w:p>
    <w:p w14:paraId="2C113EDB" w14:textId="77777777" w:rsidR="00C60529" w:rsidRDefault="001230FB" w:rsidP="00C60529">
      <w:pPr>
        <w:pStyle w:val="OperonZadanie"/>
        <w:rPr>
          <w:i/>
          <w:iCs/>
          <w:color w:val="0000FF"/>
        </w:rPr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C12F1E" wp14:editId="2D395BC7">
                <wp:simplePos x="0" y="0"/>
                <wp:positionH relativeFrom="column">
                  <wp:posOffset>403225</wp:posOffset>
                </wp:positionH>
                <wp:positionV relativeFrom="paragraph">
                  <wp:posOffset>628015</wp:posOffset>
                </wp:positionV>
                <wp:extent cx="4736465" cy="2891790"/>
                <wp:effectExtent l="7620" t="10160" r="8890" b="12700"/>
                <wp:wrapTopAndBottom/>
                <wp:docPr id="25" name="Text Box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36465" cy="2891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749AA2" w14:textId="77777777" w:rsidR="00542708" w:rsidRPr="000D3A5F" w:rsidRDefault="00FF793C" w:rsidP="00542708">
                            <w:pPr>
                              <w:jc w:val="center"/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FF"/>
                              </w:rPr>
                              <w:drawing>
                                <wp:inline distT="0" distB="0" distL="0" distR="0" wp14:anchorId="3BC2EC6C" wp14:editId="3FF4B7F6">
                                  <wp:extent cx="4543425" cy="2638425"/>
                                  <wp:effectExtent l="0" t="0" r="0" b="0"/>
                                  <wp:docPr id="12" name="Obraz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43425" cy="2638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C12F1E" id="Text Box 21" o:spid="_x0000_s1036" type="#_x0000_t202" style="position:absolute;left:0;text-align:left;margin-left:31.75pt;margin-top:49.45pt;width:372.95pt;height:227.7pt;z-index:2516695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">
                <o:lock v:ext="edit" aspectratio="t"/>
                <v:textbox style="mso-fit-shape-to-text:t">
                  <w:txbxContent>
                    <w:p w14:paraId="0C749AA2" w14:textId="77777777" w:rsidR="00542708" w:rsidRPr="000D3A5F" w:rsidRDefault="00FF793C" w:rsidP="00542708">
                      <w:pPr>
                        <w:jc w:val="center"/>
                      </w:pPr>
                      <w:r>
                        <w:rPr>
                          <w:i/>
                          <w:iCs/>
                          <w:noProof/>
                          <w:color w:val="0000FF"/>
                        </w:rPr>
                        <w:drawing>
                          <wp:inline distT="0" distB="0" distL="0" distR="0" wp14:anchorId="3BC2EC6C" wp14:editId="3FF4B7F6">
                            <wp:extent cx="4543425" cy="2638425"/>
                            <wp:effectExtent l="0" t="0" r="0" b="0"/>
                            <wp:docPr id="12" name="Obraz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43425" cy="2638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60529">
        <w:t xml:space="preserve">10) Podaj kod TERYT miejscowości (gminy, dzielnicy), w której mieszkasz. </w:t>
      </w:r>
      <w:r w:rsidR="00FF793C" w:rsidRPr="00FF793C">
        <w:rPr>
          <w:color w:val="548DD4" w:themeColor="text2" w:themeTint="99"/>
          <w:szCs w:val="24"/>
          <w:shd w:val="clear" w:color="auto" w:fill="FFFFFF"/>
        </w:rPr>
        <w:t>1425132</w:t>
      </w:r>
    </w:p>
    <w:p w14:paraId="2CA53239" w14:textId="77777777" w:rsidR="00542708" w:rsidRDefault="00542708" w:rsidP="00C60529">
      <w:pPr>
        <w:pStyle w:val="OperonZadanie"/>
      </w:pPr>
    </w:p>
    <w:p w14:paraId="5884864E" w14:textId="48B217CF" w:rsidR="005575FE" w:rsidRDefault="005575FE">
      <w:pPr>
        <w:rPr>
          <w:rFonts w:ascii="Times New Roman" w:eastAsia="Calibri" w:hAnsi="Times New Roman" w:cs="Times New Roman"/>
          <w:sz w:val="24"/>
          <w:lang w:eastAsia="en-US"/>
        </w:rPr>
      </w:pPr>
    </w:p>
    <w:p w14:paraId="6776E0D5" w14:textId="77777777" w:rsidR="002A2FB3" w:rsidRDefault="00C60529" w:rsidP="00C60529">
      <w:pPr>
        <w:pStyle w:val="OperonZadanie"/>
        <w:rPr>
          <w:i/>
          <w:iCs/>
          <w:color w:val="0000FF"/>
        </w:rPr>
      </w:pPr>
      <w:r>
        <w:t>11) Podaj (aktualną) liczbę dziewcząt i chłopców w wieku 15</w:t>
      </w:r>
      <w:r w:rsidR="00FF092F">
        <w:t>−</w:t>
      </w:r>
      <w:r>
        <w:t xml:space="preserve">19 lat, mieszkających w </w:t>
      </w:r>
      <w:r w:rsidR="00FF092F">
        <w:t>t</w:t>
      </w:r>
      <w:r>
        <w:t>woim powiecie.</w:t>
      </w:r>
      <w:r w:rsidRPr="00C60529">
        <w:rPr>
          <w:i/>
          <w:iCs/>
          <w:color w:val="0000FF"/>
        </w:rPr>
        <w:t xml:space="preserve"> </w:t>
      </w:r>
    </w:p>
    <w:p w14:paraId="40E4D4A7" w14:textId="6408A690" w:rsidR="002A2FB3" w:rsidRDefault="00FF793C" w:rsidP="00C60529">
      <w:pPr>
        <w:pStyle w:val="OperonZadanie"/>
        <w:rPr>
          <w:i/>
          <w:iCs/>
          <w:color w:val="548DD4" w:themeColor="text2" w:themeTint="99"/>
        </w:rPr>
      </w:pPr>
      <w:r>
        <w:rPr>
          <w:i/>
          <w:iCs/>
          <w:color w:val="548DD4" w:themeColor="text2" w:themeTint="99"/>
        </w:rPr>
        <w:t>Chłop</w:t>
      </w:r>
      <w:r w:rsidR="0041046C">
        <w:rPr>
          <w:i/>
          <w:iCs/>
          <w:color w:val="548DD4" w:themeColor="text2" w:themeTint="99"/>
        </w:rPr>
        <w:t>c</w:t>
      </w:r>
      <w:r>
        <w:rPr>
          <w:i/>
          <w:iCs/>
          <w:color w:val="548DD4" w:themeColor="text2" w:themeTint="99"/>
        </w:rPr>
        <w:t>y</w:t>
      </w:r>
      <w:r w:rsidR="002A2FB3">
        <w:rPr>
          <w:i/>
          <w:iCs/>
          <w:color w:val="548DD4" w:themeColor="text2" w:themeTint="99"/>
        </w:rPr>
        <w:t xml:space="preserve"> </w:t>
      </w:r>
      <w:r>
        <w:rPr>
          <w:i/>
          <w:iCs/>
          <w:color w:val="548DD4" w:themeColor="text2" w:themeTint="99"/>
        </w:rPr>
        <w:t>-</w:t>
      </w:r>
      <w:r w:rsidR="002A2FB3">
        <w:rPr>
          <w:i/>
          <w:iCs/>
          <w:color w:val="548DD4" w:themeColor="text2" w:themeTint="99"/>
        </w:rPr>
        <w:t xml:space="preserve"> </w:t>
      </w:r>
      <w:r>
        <w:rPr>
          <w:i/>
          <w:iCs/>
          <w:color w:val="548DD4" w:themeColor="text2" w:themeTint="99"/>
        </w:rPr>
        <w:t>51</w:t>
      </w:r>
      <w:r w:rsidR="002A2FB3">
        <w:rPr>
          <w:i/>
          <w:iCs/>
          <w:color w:val="548DD4" w:themeColor="text2" w:themeTint="99"/>
        </w:rPr>
        <w:t xml:space="preserve">, </w:t>
      </w:r>
      <w:r>
        <w:rPr>
          <w:i/>
          <w:iCs/>
          <w:color w:val="548DD4" w:themeColor="text2" w:themeTint="99"/>
        </w:rPr>
        <w:t xml:space="preserve">7% </w:t>
      </w:r>
    </w:p>
    <w:p w14:paraId="6F2130C1" w14:textId="142042C5" w:rsidR="00C60529" w:rsidRPr="00FF793C" w:rsidRDefault="002A2FB3" w:rsidP="00C60529">
      <w:pPr>
        <w:pStyle w:val="OperonZadanie"/>
        <w:rPr>
          <w:i/>
          <w:iCs/>
          <w:color w:val="548DD4" w:themeColor="text2" w:themeTint="99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82BEE2" wp14:editId="7992419C">
                <wp:simplePos x="0" y="0"/>
                <wp:positionH relativeFrom="column">
                  <wp:posOffset>-725805</wp:posOffset>
                </wp:positionH>
                <wp:positionV relativeFrom="paragraph">
                  <wp:posOffset>376555</wp:posOffset>
                </wp:positionV>
                <wp:extent cx="7192645" cy="713740"/>
                <wp:effectExtent l="0" t="0" r="27305" b="10160"/>
                <wp:wrapTopAndBottom/>
                <wp:docPr id="24" name="Text Box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192645" cy="713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84C98" w14:textId="77777777" w:rsidR="00542708" w:rsidRPr="000D3A5F" w:rsidRDefault="00FF793C" w:rsidP="0054270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423235" wp14:editId="40EB2BB4">
                                  <wp:extent cx="7153910" cy="580982"/>
                                  <wp:effectExtent l="0" t="0" r="0" b="0"/>
                                  <wp:docPr id="13" name="Obraz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75986" cy="6721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82BEE2" id="Text Box 22" o:spid="_x0000_s1037" type="#_x0000_t202" style="position:absolute;left:0;text-align:left;margin-left:-57.15pt;margin-top:29.65pt;width:566.35pt;height:56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">
                <o:lock v:ext="edit" aspectratio="t"/>
                <v:textbox>
                  <w:txbxContent>
                    <w:p w14:paraId="37284C98" w14:textId="77777777" w:rsidR="00542708" w:rsidRPr="000D3A5F" w:rsidRDefault="00FF793C" w:rsidP="0054270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423235" wp14:editId="40EB2BB4">
                            <wp:extent cx="7153910" cy="580982"/>
                            <wp:effectExtent l="0" t="0" r="0" b="0"/>
                            <wp:docPr id="13" name="Obraz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75986" cy="6721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F793C">
        <w:rPr>
          <w:i/>
          <w:iCs/>
          <w:color w:val="548DD4" w:themeColor="text2" w:themeTint="99"/>
        </w:rPr>
        <w:t>Dziewczyny</w:t>
      </w:r>
      <w:r>
        <w:rPr>
          <w:i/>
          <w:iCs/>
          <w:color w:val="548DD4" w:themeColor="text2" w:themeTint="99"/>
        </w:rPr>
        <w:t xml:space="preserve"> </w:t>
      </w:r>
      <w:r w:rsidR="00FF793C">
        <w:rPr>
          <w:i/>
          <w:iCs/>
          <w:color w:val="548DD4" w:themeColor="text2" w:themeTint="99"/>
        </w:rPr>
        <w:t>-</w:t>
      </w:r>
      <w:r>
        <w:rPr>
          <w:i/>
          <w:iCs/>
          <w:color w:val="548DD4" w:themeColor="text2" w:themeTint="99"/>
        </w:rPr>
        <w:t xml:space="preserve"> </w:t>
      </w:r>
      <w:r w:rsidR="00FF793C">
        <w:rPr>
          <w:i/>
          <w:iCs/>
          <w:color w:val="548DD4" w:themeColor="text2" w:themeTint="99"/>
        </w:rPr>
        <w:t>48</w:t>
      </w:r>
      <w:r>
        <w:rPr>
          <w:i/>
          <w:iCs/>
          <w:color w:val="548DD4" w:themeColor="text2" w:themeTint="99"/>
        </w:rPr>
        <w:t>,</w:t>
      </w:r>
      <w:r w:rsidR="00FF793C">
        <w:rPr>
          <w:i/>
          <w:iCs/>
          <w:color w:val="548DD4" w:themeColor="text2" w:themeTint="99"/>
        </w:rPr>
        <w:t>3%</w:t>
      </w:r>
    </w:p>
    <w:p w14:paraId="675854D2" w14:textId="617301FD" w:rsidR="00542708" w:rsidRDefault="00542708" w:rsidP="00C60529">
      <w:pPr>
        <w:pStyle w:val="OperonZadanie"/>
      </w:pPr>
    </w:p>
    <w:p w14:paraId="42BAEE1B" w14:textId="77777777" w:rsidR="00C60529" w:rsidRDefault="00C60529" w:rsidP="00C60529">
      <w:pPr>
        <w:pStyle w:val="OperonZadanie"/>
      </w:pPr>
      <w:r>
        <w:t>12) Obejrzyj swój dom i szkołę z satelity. Ustaw zbliżenie najlepsze z możliwych. Porównaj wyniki z dwóch różnych serwisów.</w:t>
      </w:r>
    </w:p>
    <w:p w14:paraId="184D5847" w14:textId="77777777" w:rsidR="00C60529" w:rsidRDefault="001230FB" w:rsidP="00C60529">
      <w:pPr>
        <w:pStyle w:val="OperonZadanie"/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C04319" wp14:editId="4E595C2E">
                <wp:simplePos x="0" y="0"/>
                <wp:positionH relativeFrom="column">
                  <wp:posOffset>121920</wp:posOffset>
                </wp:positionH>
                <wp:positionV relativeFrom="paragraph">
                  <wp:posOffset>0</wp:posOffset>
                </wp:positionV>
                <wp:extent cx="3399790" cy="10237470"/>
                <wp:effectExtent l="0" t="0" r="21590" b="11430"/>
                <wp:wrapTopAndBottom/>
                <wp:docPr id="23" name="Text Box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99790" cy="10237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DFBF0" w14:textId="77777777" w:rsidR="00F212EA" w:rsidRDefault="00F212EA" w:rsidP="00F212EA">
                            <w:r>
                              <w:rPr>
                                <w:i/>
                                <w:iCs/>
                                <w:noProof/>
                                <w:color w:val="0000FF"/>
                              </w:rPr>
                              <w:drawing>
                                <wp:inline distT="0" distB="0" distL="0" distR="0" wp14:anchorId="616A197C" wp14:editId="0EFF770E">
                                  <wp:extent cx="5657850" cy="2895600"/>
                                  <wp:effectExtent l="0" t="0" r="0" b="0"/>
                                  <wp:docPr id="14" name="Obraz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29904" cy="29324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36C62F" w14:textId="62FEE61F" w:rsidR="00542708" w:rsidRPr="000D3A5F" w:rsidRDefault="0041046C" w:rsidP="00F212EA">
                            <w:r>
                              <w:rPr>
                                <w:i/>
                                <w:iCs/>
                                <w:noProof/>
                                <w:color w:val="0000FF"/>
                              </w:rPr>
                              <w:drawing>
                                <wp:inline distT="0" distB="0" distL="0" distR="0" wp14:anchorId="11B2194D" wp14:editId="247B904D">
                                  <wp:extent cx="5514975" cy="7553325"/>
                                  <wp:effectExtent l="0" t="0" r="9525" b="9525"/>
                                  <wp:docPr id="45" name="Obraz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14975" cy="7553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C04319" id="Text Box 23" o:spid="_x0000_s1038" type="#_x0000_t202" style="position:absolute;left:0;text-align:left;margin-left:9.6pt;margin-top:0;width:267.7pt;height:806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">
                <o:lock v:ext="edit" aspectratio="t"/>
                <v:textbox>
                  <w:txbxContent>
                    <w:p w14:paraId="037DFBF0" w14:textId="77777777" w:rsidR="00F212EA" w:rsidRDefault="00F212EA" w:rsidP="00F212EA">
                      <w:r>
                        <w:rPr>
                          <w:i/>
                          <w:iCs/>
                          <w:noProof/>
                          <w:color w:val="0000FF"/>
                        </w:rPr>
                        <w:drawing>
                          <wp:inline distT="0" distB="0" distL="0" distR="0" wp14:anchorId="616A197C" wp14:editId="0EFF770E">
                            <wp:extent cx="5657850" cy="2895600"/>
                            <wp:effectExtent l="0" t="0" r="0" b="0"/>
                            <wp:docPr id="14" name="Obraz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29904" cy="29324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36C62F" w14:textId="62FEE61F" w:rsidR="00542708" w:rsidRPr="000D3A5F" w:rsidRDefault="0041046C" w:rsidP="00F212EA">
                      <w:r>
                        <w:rPr>
                          <w:i/>
                          <w:iCs/>
                          <w:noProof/>
                          <w:color w:val="0000FF"/>
                        </w:rPr>
                        <w:drawing>
                          <wp:inline distT="0" distB="0" distL="0" distR="0" wp14:anchorId="11B2194D" wp14:editId="247B904D">
                            <wp:extent cx="5514975" cy="7553325"/>
                            <wp:effectExtent l="0" t="0" r="9525" b="9525"/>
                            <wp:docPr id="45" name="Obraz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14975" cy="7553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A4066CB" w14:textId="43EAC7B4" w:rsidR="005575FE" w:rsidRDefault="005575FE">
      <w:pPr>
        <w:rPr>
          <w:rFonts w:ascii="Times New Roman" w:eastAsia="Calibri" w:hAnsi="Times New Roman" w:cs="Times New Roman"/>
          <w:sz w:val="24"/>
          <w:lang w:eastAsia="en-US"/>
        </w:rPr>
      </w:pPr>
    </w:p>
    <w:p w14:paraId="43B47321" w14:textId="6678015A" w:rsidR="00C60529" w:rsidRDefault="00C60529" w:rsidP="00C60529">
      <w:pPr>
        <w:pStyle w:val="OperonZadanie"/>
      </w:pPr>
      <w:r>
        <w:t xml:space="preserve">13) Opracuj trasę wycieczki </w:t>
      </w:r>
      <w:r w:rsidR="00FF092F">
        <w:t>do</w:t>
      </w:r>
      <w:r>
        <w:t xml:space="preserve"> Panoramy Racławickiej. Korzystaj wyłącznie z  komunikacji publicznej (autobusy, pociągi, tramwaje itp.). Zanotuj środki transportu, nazwy przewoźników, godziny odjazdów i przyjazdów, miejsca przesiadek.</w:t>
      </w:r>
    </w:p>
    <w:p w14:paraId="24D8D507" w14:textId="18F5A2B9" w:rsidR="002A2FB3" w:rsidRPr="002A2FB3" w:rsidRDefault="002A2FB3" w:rsidP="00C60529">
      <w:pPr>
        <w:pStyle w:val="OperonZadanie"/>
        <w:rPr>
          <w:b/>
          <w:bCs/>
        </w:rPr>
      </w:pPr>
      <w:r w:rsidRPr="002A2FB3">
        <w:rPr>
          <w:b/>
          <w:bCs/>
        </w:rPr>
        <w:t>PKP</w:t>
      </w:r>
      <w:r>
        <w:rPr>
          <w:b/>
          <w:bCs/>
        </w:rPr>
        <w:t xml:space="preserve"> </w:t>
      </w:r>
      <w:r w:rsidRPr="002A2FB3">
        <w:rPr>
          <w:b/>
          <w:bCs/>
        </w:rPr>
        <w:t xml:space="preserve">Radom ----&gt; Wrocław główny </w:t>
      </w:r>
    </w:p>
    <w:p w14:paraId="4DEEDD54" w14:textId="4741D73B" w:rsidR="002A2FB3" w:rsidRDefault="002A2FB3" w:rsidP="00C60529">
      <w:pPr>
        <w:pStyle w:val="OperonZadanie"/>
      </w:pPr>
      <w:r>
        <w:rPr>
          <w:noProof/>
        </w:rPr>
        <w:drawing>
          <wp:inline distT="0" distB="0" distL="0" distR="0" wp14:anchorId="30E98C2C" wp14:editId="46370183">
            <wp:extent cx="5762625" cy="2952750"/>
            <wp:effectExtent l="0" t="0" r="9525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1F30B" w14:textId="7FFB7CFF" w:rsidR="00542708" w:rsidRDefault="00542708" w:rsidP="00C60529">
      <w:pPr>
        <w:pStyle w:val="OperonZadanie"/>
      </w:pPr>
    </w:p>
    <w:p w14:paraId="2875D440" w14:textId="77777777" w:rsidR="00C60529" w:rsidRDefault="001230FB" w:rsidP="00C60529">
      <w:pPr>
        <w:pStyle w:val="OperonZadanie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E74A12" wp14:editId="6B116BD4">
                <wp:simplePos x="0" y="0"/>
                <wp:positionH relativeFrom="column">
                  <wp:posOffset>550545</wp:posOffset>
                </wp:positionH>
                <wp:positionV relativeFrom="paragraph">
                  <wp:posOffset>768985</wp:posOffset>
                </wp:positionV>
                <wp:extent cx="4735195" cy="2944495"/>
                <wp:effectExtent l="12065" t="12700" r="5715" b="5080"/>
                <wp:wrapTopAndBottom/>
                <wp:docPr id="21" name="Text Box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35195" cy="2944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94AC8D" w14:textId="77777777" w:rsidR="00542708" w:rsidRPr="000D3A5F" w:rsidRDefault="00F212EA" w:rsidP="0054270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760FC2" wp14:editId="3B47508E">
                                  <wp:extent cx="4542790" cy="2784475"/>
                                  <wp:effectExtent l="0" t="0" r="0" b="0"/>
                                  <wp:docPr id="17" name="Obraz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2790" cy="2784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74A12" id="Text Box 25" o:spid="_x0000_s1039" type="#_x0000_t202" style="position:absolute;left:0;text-align:left;margin-left:43.35pt;margin-top:60.55pt;width:372.85pt;height:231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">
                <o:lock v:ext="edit" aspectratio="t"/>
                <v:textbox>
                  <w:txbxContent>
                    <w:p w14:paraId="2094AC8D" w14:textId="77777777" w:rsidR="00542708" w:rsidRPr="000D3A5F" w:rsidRDefault="00F212EA" w:rsidP="0054270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760FC2" wp14:editId="3B47508E">
                            <wp:extent cx="4542790" cy="2784475"/>
                            <wp:effectExtent l="0" t="0" r="0" b="0"/>
                            <wp:docPr id="17" name="Obraz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42790" cy="2784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60529">
        <w:t xml:space="preserve">14) Odwiedź cyfrową bibliotekę w </w:t>
      </w:r>
      <w:r w:rsidR="00FF092F">
        <w:t>t</w:t>
      </w:r>
      <w:r w:rsidR="00C60529">
        <w:t>wojej okolicy lub regionie. Wśród jej publikacji odszukaj gazetę sprzed 1939 r.</w:t>
      </w:r>
    </w:p>
    <w:p w14:paraId="4B5C5A44" w14:textId="77777777" w:rsidR="00542708" w:rsidRDefault="00542708" w:rsidP="00C60529">
      <w:pPr>
        <w:pStyle w:val="OperonZadanie"/>
      </w:pPr>
    </w:p>
    <w:p w14:paraId="30FFB354" w14:textId="77777777" w:rsidR="005575FE" w:rsidRDefault="005575FE">
      <w:pPr>
        <w:rPr>
          <w:rFonts w:ascii="Times New Roman" w:eastAsia="Calibri" w:hAnsi="Times New Roman" w:cs="Times New Roman"/>
          <w:sz w:val="24"/>
          <w:lang w:eastAsia="en-US"/>
        </w:rPr>
      </w:pPr>
      <w:r>
        <w:br w:type="page"/>
      </w:r>
    </w:p>
    <w:p w14:paraId="5C8F6213" w14:textId="0467C150" w:rsidR="00C60529" w:rsidRDefault="00C60529" w:rsidP="00C60529">
      <w:pPr>
        <w:pStyle w:val="OperonZadanie"/>
      </w:pPr>
      <w:r>
        <w:lastRenderedPageBreak/>
        <w:t xml:space="preserve">15) </w:t>
      </w:r>
      <w:r w:rsidR="00FF092F">
        <w:t>Chcesz</w:t>
      </w:r>
      <w:r w:rsidR="00FF092F" w:rsidRPr="00D90C4F">
        <w:t xml:space="preserve"> </w:t>
      </w:r>
      <w:r w:rsidRPr="00D90C4F">
        <w:t>kupić lodówkę wolno stojącą o następujących parametrach: szerokość 60 cm, wysokość co najmniej 200 cm, dolny zamrażalnik, klasa energetyczna A++. Podaj 3 produkty (marka i model) spełniające te warunki.</w:t>
      </w:r>
    </w:p>
    <w:p w14:paraId="03B25477" w14:textId="77777777" w:rsidR="00C60529" w:rsidRDefault="00C60529" w:rsidP="00CC12A6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52"/>
        <w:gridCol w:w="7410"/>
      </w:tblGrid>
      <w:tr w:rsidR="004F07C3" w14:paraId="30EB7032" w14:textId="77777777" w:rsidTr="00BE272C">
        <w:trPr>
          <w:trHeight w:val="364"/>
        </w:trPr>
        <w:tc>
          <w:tcPr>
            <w:tcW w:w="1668" w:type="dxa"/>
          </w:tcPr>
          <w:p w14:paraId="6B5EF95F" w14:textId="77777777" w:rsidR="004F07C3" w:rsidRPr="001230FB" w:rsidRDefault="00542708" w:rsidP="001230F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230F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produkt nr 1:</w:t>
            </w:r>
          </w:p>
        </w:tc>
        <w:tc>
          <w:tcPr>
            <w:tcW w:w="7544" w:type="dxa"/>
          </w:tcPr>
          <w:p w14:paraId="3591AECB" w14:textId="00DD1EB4" w:rsidR="004F07C3" w:rsidRPr="001230FB" w:rsidRDefault="00BE272C" w:rsidP="001230FB">
            <w:pPr>
              <w:pStyle w:val="Nagwek1"/>
              <w:shd w:val="clear" w:color="auto" w:fill="FFFFFF"/>
              <w:spacing w:before="0"/>
              <w:textAlignment w:val="baseline"/>
              <w:outlineLvl w:val="0"/>
              <w:rPr>
                <w:rFonts w:ascii="Times New Roman" w:hAnsi="Times New Roman" w:cs="Times New Roman"/>
                <w:b w:val="0"/>
                <w:bCs w:val="0"/>
                <w:i/>
                <w:iCs/>
                <w:color w:val="548DD4" w:themeColor="text2" w:themeTint="99"/>
                <w:spacing w:val="-18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i/>
                <w:iCs/>
                <w:color w:val="548DD4" w:themeColor="text2" w:themeTint="99"/>
                <w:spacing w:val="-18"/>
                <w:sz w:val="24"/>
                <w:szCs w:val="24"/>
              </w:rPr>
              <w:t>WirlPool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i/>
                <w:iCs/>
                <w:color w:val="548DD4" w:themeColor="text2" w:themeTint="99"/>
                <w:spacing w:val="-18"/>
                <w:sz w:val="24"/>
                <w:szCs w:val="24"/>
              </w:rPr>
              <w:t xml:space="preserve"> W7 9210 OX</w:t>
            </w:r>
          </w:p>
        </w:tc>
      </w:tr>
      <w:tr w:rsidR="004F07C3" w14:paraId="32A636B6" w14:textId="77777777" w:rsidTr="00BE272C">
        <w:trPr>
          <w:trHeight w:val="368"/>
        </w:trPr>
        <w:tc>
          <w:tcPr>
            <w:tcW w:w="1668" w:type="dxa"/>
          </w:tcPr>
          <w:p w14:paraId="533C0ED2" w14:textId="77777777" w:rsidR="004F07C3" w:rsidRPr="001230FB" w:rsidRDefault="00542708" w:rsidP="00FF092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230F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produkt nr 2:</w:t>
            </w:r>
          </w:p>
        </w:tc>
        <w:tc>
          <w:tcPr>
            <w:tcW w:w="7544" w:type="dxa"/>
          </w:tcPr>
          <w:p w14:paraId="42117444" w14:textId="3DEF9976" w:rsidR="004F07C3" w:rsidRPr="001230FB" w:rsidRDefault="00BE272C" w:rsidP="001230FB">
            <w:pPr>
              <w:pStyle w:val="Nagwek1"/>
              <w:shd w:val="clear" w:color="auto" w:fill="FFFFFF"/>
              <w:spacing w:before="0"/>
              <w:textAlignment w:val="baseline"/>
              <w:outlineLvl w:val="0"/>
              <w:rPr>
                <w:rFonts w:ascii="Times New Roman" w:hAnsi="Times New Roman" w:cs="Times New Roman"/>
                <w:b w:val="0"/>
                <w:bCs w:val="0"/>
                <w:i/>
                <w:iCs/>
                <w:color w:val="548DD4" w:themeColor="text2" w:themeTint="99"/>
                <w:spacing w:val="-1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i/>
                <w:iCs/>
                <w:color w:val="548DD4" w:themeColor="text2" w:themeTint="99"/>
                <w:spacing w:val="-18"/>
                <w:sz w:val="24"/>
                <w:szCs w:val="24"/>
              </w:rPr>
              <w:t>LG GBB62PZFFN</w:t>
            </w:r>
          </w:p>
        </w:tc>
      </w:tr>
      <w:tr w:rsidR="00995601" w14:paraId="6FD7E26A" w14:textId="77777777" w:rsidTr="00BE272C">
        <w:trPr>
          <w:trHeight w:val="416"/>
        </w:trPr>
        <w:tc>
          <w:tcPr>
            <w:tcW w:w="1668" w:type="dxa"/>
          </w:tcPr>
          <w:p w14:paraId="2D8DAE13" w14:textId="77777777" w:rsidR="00995601" w:rsidRPr="001230FB" w:rsidRDefault="00542708" w:rsidP="00FF092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230F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produkt nr 3:</w:t>
            </w:r>
          </w:p>
        </w:tc>
        <w:tc>
          <w:tcPr>
            <w:tcW w:w="7544" w:type="dxa"/>
          </w:tcPr>
          <w:p w14:paraId="2F5BCD18" w14:textId="2BDF14F1" w:rsidR="00995601" w:rsidRPr="001230FB" w:rsidRDefault="00BE272C" w:rsidP="001230FB">
            <w:pPr>
              <w:pStyle w:val="Nagwek1"/>
              <w:shd w:val="clear" w:color="auto" w:fill="FFFFFF"/>
              <w:spacing w:before="0" w:after="60"/>
              <w:textAlignment w:val="baseline"/>
              <w:outlineLvl w:val="0"/>
              <w:rPr>
                <w:rFonts w:ascii="Times New Roman" w:hAnsi="Times New Roman" w:cs="Times New Roman"/>
                <w:b w:val="0"/>
                <w:bCs w:val="0"/>
                <w:i/>
                <w:iCs/>
                <w:color w:val="548DD4" w:themeColor="text2" w:themeTint="99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i/>
                <w:iCs/>
                <w:color w:val="548DD4" w:themeColor="text2" w:themeTint="99"/>
                <w:sz w:val="24"/>
                <w:szCs w:val="24"/>
              </w:rPr>
              <w:t>Samsung RB37K63632C</w:t>
            </w:r>
          </w:p>
        </w:tc>
      </w:tr>
    </w:tbl>
    <w:p w14:paraId="4815EE66" w14:textId="77777777" w:rsidR="00995601" w:rsidRDefault="00995601" w:rsidP="00CC12A6"/>
    <w:sectPr w:rsidR="00995601" w:rsidSect="00F23F63">
      <w:headerReference w:type="default" r:id="rId28"/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76AC7D" w14:textId="77777777" w:rsidR="002C3F30" w:rsidRDefault="002C3F30" w:rsidP="00DB5C79">
      <w:pPr>
        <w:spacing w:after="0" w:line="240" w:lineRule="auto"/>
      </w:pPr>
      <w:r>
        <w:separator/>
      </w:r>
    </w:p>
  </w:endnote>
  <w:endnote w:type="continuationSeparator" w:id="0">
    <w:p w14:paraId="2086450E" w14:textId="77777777" w:rsidR="002C3F30" w:rsidRDefault="002C3F30" w:rsidP="00DB5C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A507A9" w14:textId="785DC68B" w:rsidR="00995601" w:rsidRDefault="001230FB">
    <w:r>
      <w:rPr>
        <w:b/>
        <w:bCs/>
        <w:i/>
        <w:i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E828F80" wp14:editId="51C7FC3D">
              <wp:simplePos x="0" y="0"/>
              <wp:positionH relativeFrom="column">
                <wp:posOffset>31750</wp:posOffset>
              </wp:positionH>
              <wp:positionV relativeFrom="paragraph">
                <wp:posOffset>9525</wp:posOffset>
              </wp:positionV>
              <wp:extent cx="5685155" cy="0"/>
              <wp:effectExtent l="7620" t="8255" r="12700" b="10795"/>
              <wp:wrapNone/>
              <wp:docPr id="19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515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C6AED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2.5pt;margin-top:.75pt;width:447.6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"/>
          </w:pict>
        </mc:Fallback>
      </mc:AlternateContent>
    </w:r>
    <w:r w:rsidR="00155015">
      <w:rPr>
        <w:b/>
        <w:bCs/>
        <w:i/>
        <w:iCs/>
        <w:sz w:val="28"/>
        <w:szCs w:val="28"/>
      </w:rPr>
      <w:t>Górka Damian</w:t>
    </w:r>
    <w:r w:rsidR="00995601">
      <w:rPr>
        <w:b/>
        <w:bCs/>
        <w:i/>
        <w:iCs/>
        <w:sz w:val="28"/>
        <w:szCs w:val="28"/>
      </w:rPr>
      <w:t xml:space="preserve">, </w:t>
    </w:r>
    <w:r w:rsidR="00995601">
      <w:rPr>
        <w:i/>
        <w:iCs/>
        <w:sz w:val="28"/>
        <w:szCs w:val="28"/>
      </w:rPr>
      <w:t>klasa</w:t>
    </w:r>
    <w:r w:rsidR="007F577B">
      <w:rPr>
        <w:b/>
        <w:bCs/>
        <w:i/>
        <w:iCs/>
        <w:sz w:val="28"/>
        <w:szCs w:val="28"/>
      </w:rPr>
      <w:t xml:space="preserve"> 1</w:t>
    </w:r>
    <w:r w:rsidR="00155015">
      <w:rPr>
        <w:b/>
        <w:bCs/>
        <w:i/>
        <w:iCs/>
        <w:sz w:val="28"/>
        <w:szCs w:val="28"/>
      </w:rPr>
      <w:t>p2</w:t>
    </w:r>
    <w:r w:rsidR="00995601">
      <w:rPr>
        <w:b/>
        <w:bCs/>
        <w:i/>
        <w:iCs/>
        <w:sz w:val="28"/>
        <w:szCs w:val="28"/>
      </w:rPr>
      <w:tab/>
      <w:t xml:space="preserve"> </w:t>
    </w:r>
    <w:sdt>
      <w:sdtPr>
        <w:id w:val="250395305"/>
        <w:docPartObj>
          <w:docPartGallery w:val="Page Numbers (Top of Page)"/>
          <w:docPartUnique/>
        </w:docPartObj>
      </w:sdtPr>
      <w:sdtEndPr/>
      <w:sdtContent>
        <w:r w:rsidR="00995601">
          <w:t xml:space="preserve">Strona </w:t>
        </w:r>
        <w:r>
          <w:fldChar w:fldCharType="begin"/>
        </w:r>
        <w:r>
          <w:instrText xml:space="preserve"> PAGE </w:instrText>
        </w:r>
        <w:r>
          <w:fldChar w:fldCharType="separate"/>
        </w:r>
        <w:r w:rsidR="00AD21CD">
          <w:rPr>
            <w:noProof/>
          </w:rPr>
          <w:t>1</w:t>
        </w:r>
        <w:r>
          <w:rPr>
            <w:noProof/>
          </w:rPr>
          <w:fldChar w:fldCharType="end"/>
        </w:r>
        <w:r w:rsidR="00995601">
          <w:t xml:space="preserve"> z </w:t>
        </w:r>
        <w:fldSimple w:instr=" NUMPAGES  ">
          <w:r w:rsidR="00AD21CD">
            <w:rPr>
              <w:noProof/>
            </w:rPr>
            <w:t>9</w:t>
          </w:r>
        </w:fldSimple>
      </w:sdtContent>
    </w:sdt>
  </w:p>
  <w:p w14:paraId="5C23B649" w14:textId="77777777" w:rsidR="00995601" w:rsidRDefault="00995601" w:rsidP="00A00CC1">
    <w:pPr>
      <w:pStyle w:val="Nagwek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C14E72" w14:textId="77777777" w:rsidR="002C3F30" w:rsidRDefault="002C3F30" w:rsidP="00DB5C79">
      <w:pPr>
        <w:spacing w:after="0" w:line="240" w:lineRule="auto"/>
      </w:pPr>
      <w:r>
        <w:separator/>
      </w:r>
    </w:p>
  </w:footnote>
  <w:footnote w:type="continuationSeparator" w:id="0">
    <w:p w14:paraId="497EACC2" w14:textId="77777777" w:rsidR="002C3F30" w:rsidRDefault="002C3F30" w:rsidP="00DB5C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4F9D95" w14:textId="77777777" w:rsidR="00995601" w:rsidRDefault="004872D8" w:rsidP="00CC12A6">
    <w:pPr>
      <w:pStyle w:val="Nagwek"/>
    </w:pPr>
    <w:r>
      <w:rPr>
        <w:sz w:val="18"/>
      </w:rPr>
      <w:t>Informatyka LO, Zakres Podstawowy</w:t>
    </w:r>
    <w:r>
      <w:rPr>
        <w:sz w:val="18"/>
      </w:rPr>
      <w:br/>
    </w:r>
    <w:r w:rsidRPr="00CC12A6">
      <w:rPr>
        <w:b/>
        <w:sz w:val="18"/>
      </w:rPr>
      <w:t>Ćwiczenie do rozdziału: 1.</w:t>
    </w:r>
    <w:r>
      <w:rPr>
        <w:b/>
        <w:sz w:val="18"/>
      </w:rPr>
      <w:t>1.</w:t>
    </w:r>
    <w:r w:rsidRPr="00CC12A6">
      <w:rPr>
        <w:b/>
        <w:sz w:val="18"/>
      </w:rPr>
      <w:t xml:space="preserve"> </w:t>
    </w:r>
    <w:r>
      <w:rPr>
        <w:b/>
        <w:sz w:val="18"/>
      </w:rPr>
      <w:t>Wyszukiwanie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673CF5"/>
    <w:multiLevelType w:val="hybridMultilevel"/>
    <w:tmpl w:val="6508427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E51870"/>
    <w:multiLevelType w:val="hybridMultilevel"/>
    <w:tmpl w:val="360E0CD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3B585D"/>
    <w:multiLevelType w:val="hybridMultilevel"/>
    <w:tmpl w:val="4296E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015"/>
    <w:rsid w:val="001117E7"/>
    <w:rsid w:val="001230FB"/>
    <w:rsid w:val="00155015"/>
    <w:rsid w:val="002A2FB3"/>
    <w:rsid w:val="002B6D0A"/>
    <w:rsid w:val="002C3F30"/>
    <w:rsid w:val="002D5474"/>
    <w:rsid w:val="003568EB"/>
    <w:rsid w:val="0041046C"/>
    <w:rsid w:val="00455C36"/>
    <w:rsid w:val="004872D8"/>
    <w:rsid w:val="004A286E"/>
    <w:rsid w:val="004F07C3"/>
    <w:rsid w:val="004F2BF8"/>
    <w:rsid w:val="00542708"/>
    <w:rsid w:val="005575FE"/>
    <w:rsid w:val="005A1EEF"/>
    <w:rsid w:val="0070724A"/>
    <w:rsid w:val="007C42E7"/>
    <w:rsid w:val="007F577B"/>
    <w:rsid w:val="00820EA6"/>
    <w:rsid w:val="00845837"/>
    <w:rsid w:val="009636B5"/>
    <w:rsid w:val="00995601"/>
    <w:rsid w:val="0099646F"/>
    <w:rsid w:val="00A00CC1"/>
    <w:rsid w:val="00AD21CD"/>
    <w:rsid w:val="00B105C9"/>
    <w:rsid w:val="00B26C1D"/>
    <w:rsid w:val="00BE272C"/>
    <w:rsid w:val="00C60529"/>
    <w:rsid w:val="00C76247"/>
    <w:rsid w:val="00CA2C27"/>
    <w:rsid w:val="00CC12A6"/>
    <w:rsid w:val="00D86627"/>
    <w:rsid w:val="00DB5C79"/>
    <w:rsid w:val="00E02725"/>
    <w:rsid w:val="00F106AE"/>
    <w:rsid w:val="00F212EA"/>
    <w:rsid w:val="00F23F63"/>
    <w:rsid w:val="00FF092F"/>
    <w:rsid w:val="00FF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CCFB22"/>
  <w15:docId w15:val="{01ABCFF8-6A3F-4D61-92B0-A275B0FA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23F63"/>
  </w:style>
  <w:style w:type="paragraph" w:styleId="Nagwek1">
    <w:name w:val="heading 1"/>
    <w:basedOn w:val="Normalny"/>
    <w:next w:val="Normalny"/>
    <w:link w:val="Nagwek1Znak"/>
    <w:uiPriority w:val="9"/>
    <w:qFormat/>
    <w:rsid w:val="00CC12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A1E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9560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DB5C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B5C79"/>
  </w:style>
  <w:style w:type="paragraph" w:styleId="Stopka">
    <w:name w:val="footer"/>
    <w:basedOn w:val="Normalny"/>
    <w:link w:val="StopkaZnak"/>
    <w:uiPriority w:val="99"/>
    <w:unhideWhenUsed/>
    <w:rsid w:val="00DB5C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B5C79"/>
  </w:style>
  <w:style w:type="paragraph" w:styleId="Tekstdymka">
    <w:name w:val="Balloon Text"/>
    <w:basedOn w:val="Normalny"/>
    <w:link w:val="TekstdymkaZnak"/>
    <w:uiPriority w:val="99"/>
    <w:semiHidden/>
    <w:unhideWhenUsed/>
    <w:rsid w:val="00DB5C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B5C79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59"/>
    <w:rsid w:val="00DB5C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CC12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kapitzlist">
    <w:name w:val="List Paragraph"/>
    <w:basedOn w:val="Normalny"/>
    <w:uiPriority w:val="34"/>
    <w:qFormat/>
    <w:rsid w:val="00995601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A1EEF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99560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OperonNormalny">
    <w:name w:val="Operon Normalny"/>
    <w:basedOn w:val="Normalny"/>
    <w:qFormat/>
    <w:rsid w:val="00C60529"/>
    <w:pPr>
      <w:spacing w:after="0" w:line="360" w:lineRule="auto"/>
      <w:jc w:val="both"/>
    </w:pPr>
    <w:rPr>
      <w:rFonts w:ascii="Times New Roman" w:eastAsia="Calibri" w:hAnsi="Times New Roman" w:cs="Times New Roman"/>
      <w:sz w:val="24"/>
      <w:lang w:eastAsia="en-US"/>
    </w:rPr>
  </w:style>
  <w:style w:type="character" w:customStyle="1" w:styleId="OperonWartociKodrdowy">
    <w:name w:val="Operon Wartości Kod źródłowy"/>
    <w:basedOn w:val="Domylnaczcionkaakapitu"/>
    <w:qFormat/>
    <w:rsid w:val="00C60529"/>
    <w:rPr>
      <w:rFonts w:ascii="Courier New" w:hAnsi="Courier New"/>
      <w:i/>
      <w:sz w:val="24"/>
      <w:szCs w:val="22"/>
      <w:lang w:eastAsia="en-US"/>
    </w:rPr>
  </w:style>
  <w:style w:type="paragraph" w:customStyle="1" w:styleId="OperonZadanie">
    <w:name w:val="Operon Zadanie"/>
    <w:basedOn w:val="OperonNormalny"/>
    <w:qFormat/>
    <w:rsid w:val="00C60529"/>
    <w:pPr>
      <w:ind w:left="312" w:hanging="312"/>
    </w:pPr>
  </w:style>
  <w:style w:type="character" w:styleId="Hipercze">
    <w:name w:val="Hyperlink"/>
    <w:basedOn w:val="Domylnaczcionkaakapitu"/>
    <w:uiPriority w:val="99"/>
    <w:semiHidden/>
    <w:unhideWhenUsed/>
    <w:rsid w:val="00CA2C2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88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tel:+81%203%2057947020" TargetMode="Externa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RDPC\Desktop\I.1.4.wyszukiwanie-3.do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382143CC59A01488D4F95216CE2F1B1" ma:contentTypeVersion="15" ma:contentTypeDescription="Utwórz nowy dokument." ma:contentTypeScope="" ma:versionID="bc1c6d4b187112a1376fb06335f7218f">
  <xsd:schema xmlns:xsd="http://www.w3.org/2001/XMLSchema" xmlns:xs="http://www.w3.org/2001/XMLSchema" xmlns:p="http://schemas.microsoft.com/office/2006/metadata/properties" xmlns:ns2="7d66d742-76a2-4e4e-b211-59435da4a704" xmlns:ns3="397d4aaf-d6a2-418d-99c2-a340e4c16cd0" targetNamespace="http://schemas.microsoft.com/office/2006/metadata/properties" ma:root="true" ma:fieldsID="14bef3ddbae2e6cf8f5c68f404bed3d1" ns2:_="" ns3:_="">
    <xsd:import namespace="7d66d742-76a2-4e4e-b211-59435da4a704"/>
    <xsd:import namespace="397d4aaf-d6a2-418d-99c2-a340e4c16cd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66d742-76a2-4e4e-b211-59435da4a70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Tagi obrazów" ma:readOnly="false" ma:fieldId="{5cf76f15-5ced-4ddc-b409-7134ff3c332f}" ma:taxonomyMulti="true" ma:sspId="5da75dad-534c-4340-8773-bc320699d08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7d4aaf-d6a2-418d-99c2-a340e4c16cd0" elementFormDefault="qualified">
    <xsd:import namespace="http://schemas.microsoft.com/office/2006/documentManagement/types"/>
    <xsd:import namespace="http://schemas.microsoft.com/office/infopath/2007/PartnerControls"/>
    <xsd:element name="TaxCatchAll" ma:index="19" nillable="true" ma:displayName="Taxonomy Catch All Column" ma:hidden="true" ma:list="{3247331c-1279-4b3d-bcd1-8e11fadcbfdb}" ma:internalName="TaxCatchAll" ma:showField="CatchAllData" ma:web="397d4aaf-d6a2-418d-99c2-a340e4c16cd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d66d742-76a2-4e4e-b211-59435da4a704" xsi:nil="true"/>
    <lcf76f155ced4ddcb4097134ff3c332f xmlns="7d66d742-76a2-4e4e-b211-59435da4a704">
      <Terms xmlns="http://schemas.microsoft.com/office/infopath/2007/PartnerControls"/>
    </lcf76f155ced4ddcb4097134ff3c332f>
    <TaxCatchAll xmlns="397d4aaf-d6a2-418d-99c2-a340e4c16cd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BD3AA5-2F01-4EFD-8431-5A8213DB826A}"/>
</file>

<file path=customXml/itemProps2.xml><?xml version="1.0" encoding="utf-8"?>
<ds:datastoreItem xmlns:ds="http://schemas.openxmlformats.org/officeDocument/2006/customXml" ds:itemID="{2F42C6DC-7DED-4E0B-8C42-68D847F393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806C83-F76D-4E52-B687-A1D60A2F70F4}">
  <ds:schemaRefs>
    <ds:schemaRef ds:uri="http://schemas.microsoft.com/office/2006/metadata/properties"/>
    <ds:schemaRef ds:uri="http://schemas.microsoft.com/office/infopath/2007/PartnerControls"/>
    <ds:schemaRef ds:uri="95db8a49-c77d-4cda-b454-b1bf6e56dc07"/>
  </ds:schemaRefs>
</ds:datastoreItem>
</file>

<file path=customXml/itemProps4.xml><?xml version="1.0" encoding="utf-8"?>
<ds:datastoreItem xmlns:ds="http://schemas.openxmlformats.org/officeDocument/2006/customXml" ds:itemID="{BA6F7253-6B50-4E3C-BFCE-5667F13EA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I.1.4.wyszukiwanie-3.dotx</Template>
  <TotalTime>44</TotalTime>
  <Pages>8</Pages>
  <Words>478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Manager>Wydawanictwo Operon</Manager>
  <Company>Ministrerstwo Edukacji Narodowej</Company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HARDPC</dc:creator>
  <cp:lastModifiedBy>Damian</cp:lastModifiedBy>
  <cp:revision>1</cp:revision>
  <dcterms:created xsi:type="dcterms:W3CDTF">2020-11-18T20:02:00Z</dcterms:created>
  <dcterms:modified xsi:type="dcterms:W3CDTF">2020-11-18T20:46:00Z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0x0101009382143CC59A01488D4F95216CE2F1B1</vt:lpwstr>
  </property>
  <property fmtid="{D5CDD505-2E9C-101B-9397-08002B2CF9AE}" pid="3" name="MediaServiceImageTags">
    <vt:lpwstr/>
  </property>
</Properties>
</file>